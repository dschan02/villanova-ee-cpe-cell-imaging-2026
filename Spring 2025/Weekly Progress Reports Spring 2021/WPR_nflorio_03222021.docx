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910933" w:rsidR="00C336BC" w:rsidP="00C336BC" w:rsidRDefault="00C336BC" w14:paraId="0B0F9D71" w14:textId="77777777">
      <w:pPr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A. Review of Goals (Weekly)</w:t>
      </w:r>
    </w:p>
    <w:p w:rsidRPr="00910933" w:rsidR="00C336BC" w:rsidP="00910933" w:rsidRDefault="00C336BC" w14:paraId="7117C141" w14:textId="2AB45DCC">
      <w:pPr>
        <w:pStyle w:val="NoSpacing"/>
        <w:rPr>
          <w:b/>
          <w:bCs/>
          <w:i/>
          <w:iCs/>
        </w:rPr>
      </w:pPr>
      <w:r>
        <w:t>Name: </w:t>
      </w:r>
      <w:r w:rsidR="00910933">
        <w:t xml:space="preserve">Nicholas Florio  </w:t>
      </w:r>
      <w:r>
        <w:t> Date: </w:t>
      </w:r>
      <w:r w:rsidR="00DC6856">
        <w:t>3/22/21</w:t>
      </w:r>
      <w:r>
        <w:br/>
      </w:r>
      <w:r w:rsidRPr="00910933">
        <w:rPr>
          <w:b/>
          <w:bCs/>
          <w:i/>
          <w:iCs/>
        </w:rPr>
        <w:t>I. Completed Tasks</w:t>
      </w:r>
    </w:p>
    <w:p w:rsidR="00910933" w:rsidP="00910933" w:rsidRDefault="00910933" w14:paraId="375DC636" w14:textId="02A7D8AB">
      <w:pPr>
        <w:pStyle w:val="NoSpacing"/>
      </w:pPr>
      <w:r w:rsidR="00910933">
        <w:rPr/>
        <w:t>-</w:t>
      </w:r>
      <w:r w:rsidR="2E3A263D">
        <w:rPr/>
        <w:t xml:space="preserve"> emailed UNIT, minimal response, waiting to hear re-response about Sharepoint issue</w:t>
      </w:r>
    </w:p>
    <w:p w:rsidR="00910933" w:rsidP="00910933" w:rsidRDefault="00910933" w14:paraId="2389D92A" w14:textId="6A7BB820">
      <w:pPr>
        <w:pStyle w:val="NoSpacing"/>
      </w:pPr>
      <w:r w:rsidR="00910933">
        <w:rPr/>
        <w:t>-</w:t>
      </w:r>
      <w:r w:rsidR="3C747C3E">
        <w:rPr/>
        <w:t>Ran and validated Pedro’s code for his original image</w:t>
      </w:r>
    </w:p>
    <w:p w:rsidR="00910933" w:rsidP="00910933" w:rsidRDefault="00910933" w14:paraId="7A5CE809" w14:textId="487D22C1">
      <w:pPr>
        <w:pStyle w:val="NoSpacing"/>
      </w:pPr>
      <w:r w:rsidR="00910933">
        <w:rPr/>
        <w:t>-</w:t>
      </w:r>
      <w:r w:rsidR="7636CD1F">
        <w:rPr/>
        <w:t xml:space="preserve">Ran pnasimage1 with code, sad results observed- </w:t>
      </w:r>
      <w:proofErr w:type="spellStart"/>
      <w:r w:rsidR="7636CD1F">
        <w:rPr/>
        <w:t>Pedropnas</w:t>
      </w:r>
      <w:proofErr w:type="spellEnd"/>
      <w:r w:rsidR="7636CD1F">
        <w:rPr/>
        <w:t>, tried to lighten original pnasimage1</w:t>
      </w:r>
      <w:r w:rsidR="640B6E37">
        <w:rPr/>
        <w:t xml:space="preserve"> since code was masking too dark, observed 4 blobs but not the 3 defined cells</w:t>
      </w:r>
    </w:p>
    <w:p w:rsidR="00910933" w:rsidP="00910933" w:rsidRDefault="00910933" w14:paraId="593EA1EC" w14:textId="0A9342B7">
      <w:pPr>
        <w:pStyle w:val="NoSpacing"/>
      </w:pPr>
      <w:r w:rsidR="00910933">
        <w:rPr/>
        <w:t>-</w:t>
      </w:r>
      <w:r w:rsidR="6838D0C2">
        <w:rPr/>
        <w:t>became more organized, made running excel doc with code versions and images w/ labels for each/commentary for easier identification</w:t>
      </w:r>
    </w:p>
    <w:p w:rsidRPr="00910933" w:rsidR="00C336BC" w:rsidP="00910933" w:rsidRDefault="00C336BC" w14:paraId="52D6AFED" w14:textId="501363D6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II. Tasks for the week</w:t>
      </w:r>
      <w:r w:rsidR="00CA683E">
        <w:rPr>
          <w:b/>
          <w:bCs/>
          <w:i/>
          <w:iCs/>
        </w:rPr>
        <w:t xml:space="preserve"> | Small steps!</w:t>
      </w:r>
    </w:p>
    <w:p w:rsidR="009D0E23" w:rsidP="009D0E23" w:rsidRDefault="009D0E23" w14:paraId="11280518" w14:textId="5A000DDA">
      <w:pPr>
        <w:rPr>
          <w:rFonts w:eastAsia="Times New Roman"/>
        </w:rPr>
      </w:pPr>
      <w:r>
        <w:rPr>
          <w:rFonts w:eastAsia="Times New Roman"/>
        </w:rPr>
        <w:t>1)</w:t>
      </w:r>
      <w:r w:rsidR="00CA683E">
        <w:rPr>
          <w:rFonts w:eastAsia="Times New Roman"/>
        </w:rPr>
        <w:t xml:space="preserve"> send email out to UNIT (Dr. Wynne cannot access my SharePoint, only through link, not able to just access)</w:t>
      </w:r>
    </w:p>
    <w:p w:rsidR="009D0E23" w:rsidP="009D0E23" w:rsidRDefault="009D0E23" w14:paraId="47583612" w14:textId="1E00585A">
      <w:pPr>
        <w:rPr>
          <w:rFonts w:eastAsia="Times New Roman"/>
        </w:rPr>
      </w:pPr>
      <w:r>
        <w:rPr>
          <w:rFonts w:eastAsia="Times New Roman"/>
        </w:rPr>
        <w:t>2)  </w:t>
      </w:r>
      <w:r w:rsidR="00CA683E">
        <w:rPr>
          <w:rFonts w:eastAsia="Times New Roman"/>
        </w:rPr>
        <w:t>run the image that came with Pedro’s code, observe identification results</w:t>
      </w:r>
    </w:p>
    <w:p w:rsidR="009D0E23" w:rsidP="009D0E23" w:rsidRDefault="009D0E23" w14:paraId="1E1F2DE7" w14:textId="546EBAAB">
      <w:pPr>
        <w:rPr>
          <w:rFonts w:eastAsia="Times New Roman"/>
        </w:rPr>
      </w:pPr>
      <w:r>
        <w:rPr>
          <w:rFonts w:eastAsia="Times New Roman"/>
        </w:rPr>
        <w:t xml:space="preserve">3) </w:t>
      </w:r>
      <w:r w:rsidR="00CA683E">
        <w:rPr>
          <w:rFonts w:eastAsia="Times New Roman"/>
        </w:rPr>
        <w:t xml:space="preserve"> Validate the counting mechanism works for Pedro’s code with original image</w:t>
      </w:r>
    </w:p>
    <w:p w:rsidR="00DC6856" w:rsidP="009D0E23" w:rsidRDefault="00DC6856" w14:paraId="7EB4C4BB" w14:textId="673F27E2">
      <w:pPr>
        <w:rPr>
          <w:rFonts w:eastAsia="Times New Roman"/>
        </w:rPr>
      </w:pPr>
      <w:r>
        <w:rPr>
          <w:rFonts w:eastAsia="Times New Roman"/>
        </w:rPr>
        <w:t>4)</w:t>
      </w:r>
      <w:r w:rsidR="00CA683E">
        <w:rPr>
          <w:rFonts w:eastAsia="Times New Roman"/>
        </w:rPr>
        <w:t xml:space="preserve">  run PNASimage1 with code, observe identification results</w:t>
      </w:r>
    </w:p>
    <w:p w:rsidR="00CA683E" w:rsidP="009D0E23" w:rsidRDefault="00CA683E" w14:paraId="78FE2CA4" w14:textId="0CF541E2">
      <w:pPr>
        <w:rPr>
          <w:rFonts w:eastAsia="Times New Roman"/>
        </w:rPr>
      </w:pPr>
      <w:r>
        <w:rPr>
          <w:rFonts w:eastAsia="Times New Roman"/>
        </w:rPr>
        <w:t>5) Validate the counting mechanism works for Pedro’s code with PNASimage1</w:t>
      </w:r>
    </w:p>
    <w:p w:rsidR="00CA683E" w:rsidP="009D0E23" w:rsidRDefault="00CA683E" w14:paraId="37ED3685" w14:textId="11F1D152">
      <w:pPr>
        <w:rPr>
          <w:rFonts w:eastAsia="Times New Roman"/>
        </w:rPr>
      </w:pPr>
      <w:r>
        <w:rPr>
          <w:rFonts w:eastAsia="Times New Roman"/>
        </w:rPr>
        <w:t>6) make quality/version control- new edits, new code – have main onenote for labeling edit codes/tracking</w:t>
      </w:r>
    </w:p>
    <w:p w:rsidRPr="00910933" w:rsidR="00910933" w:rsidP="00910933" w:rsidRDefault="00C336BC" w14:paraId="2D30B6D5" w14:textId="77777777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III. Long-term goals </w:t>
      </w:r>
    </w:p>
    <w:p w:rsidR="00C336BC" w:rsidP="00910933" w:rsidRDefault="00910933" w14:paraId="40E2E0E5" w14:textId="77777777">
      <w:pPr>
        <w:pStyle w:val="NoSpacing"/>
        <w:rPr>
          <w:rFonts w:eastAsia="Times New Roman"/>
        </w:rPr>
      </w:pPr>
      <w:r>
        <w:rPr>
          <w:rFonts w:eastAsia="Times New Roman"/>
        </w:rPr>
        <w:t>-complete independent study before I finish Masters</w:t>
      </w:r>
    </w:p>
    <w:p w:rsidRPr="00910933" w:rsidR="00910933" w:rsidP="00910933" w:rsidRDefault="00910933" w14:paraId="5ADA9106" w14:textId="77777777">
      <w:pPr>
        <w:pStyle w:val="NoSpacing"/>
        <w:rPr>
          <w:rFonts w:eastAsia="Times New Roman"/>
        </w:rPr>
      </w:pPr>
      <w:r>
        <w:rPr>
          <w:rFonts w:eastAsia="Times New Roman"/>
        </w:rPr>
        <w:t>-complete publication before I finish Masters</w:t>
      </w:r>
    </w:p>
    <w:p w:rsidRPr="00910933" w:rsidR="00C336BC" w:rsidP="00C336BC" w:rsidRDefault="00C336BC" w14:paraId="0DFA793C" w14:textId="77777777">
      <w:pPr>
        <w:shd w:val="clear" w:color="auto" w:fill="FFFFFF"/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B. Joint-Performance Feedback Meeting (Monthly)</w:t>
      </w:r>
    </w:p>
    <w:p w:rsidR="00C336BC" w:rsidP="00C336BC" w:rsidRDefault="00C336BC" w14:paraId="5D09B568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I. Feedback on mentoring</w:t>
      </w:r>
    </w:p>
    <w:p w:rsidR="00C336BC" w:rsidP="00C336BC" w:rsidRDefault="00C336BC" w14:paraId="588142FA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Frequency of interactions </w:t>
      </w:r>
    </w:p>
    <w:p w:rsidR="00C336BC" w:rsidP="00C336BC" w:rsidRDefault="00C336BC" w14:paraId="71F355BF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interactions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Level of involvement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Positive aspects of interactions </w:t>
      </w:r>
    </w:p>
    <w:p w:rsidR="00C336BC" w:rsidP="00C336BC" w:rsidRDefault="00C336BC" w14:paraId="1F2D73EE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:rsidR="00C336BC" w:rsidP="00C336BC" w:rsidRDefault="00C336BC" w14:paraId="2DC52889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II. Comments from mentor</w:t>
      </w:r>
    </w:p>
    <w:p w:rsidR="00C336BC" w:rsidP="00C336BC" w:rsidRDefault="00C336BC" w14:paraId="7FB0D6A6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work Organization and efficiency </w:t>
      </w:r>
    </w:p>
    <w:p w:rsidR="00C336BC" w:rsidP="00C336BC" w:rsidRDefault="00C336BC" w14:paraId="3E279810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Knowledge base </w:t>
      </w:r>
    </w:p>
    <w:p w:rsidR="00C336BC" w:rsidP="00C336BC" w:rsidRDefault="00C336BC" w14:paraId="10017E19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Communication skills </w:t>
      </w:r>
    </w:p>
    <w:p w:rsidR="00C336BC" w:rsidP="00C336BC" w:rsidRDefault="00C336BC" w14:paraId="244F4838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Working relationships </w:t>
      </w:r>
    </w:p>
    <w:p w:rsidR="00C336BC" w:rsidP="00C336BC" w:rsidRDefault="00C336BC" w14:paraId="10925C98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Leadership/supervisory skills </w:t>
      </w:r>
    </w:p>
    <w:p w:rsidR="00C336BC" w:rsidP="00C336BC" w:rsidRDefault="00C336BC" w14:paraId="59F6FB4C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:rsidR="00C336BC" w:rsidP="00C336BC" w:rsidRDefault="00C336BC" w14:paraId="731388C5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III. Summary of discussion</w:t>
      </w:r>
    </w:p>
    <w:p w:rsidR="00C336BC" w:rsidP="00C336BC" w:rsidRDefault="00C336BC" w14:paraId="4F72D890" w14:textId="77777777">
      <w:pPr>
        <w:shd w:val="clear" w:color="auto" w:fill="FFFFFF"/>
        <w:spacing w:before="100" w:beforeAutospacing="1" w:after="100" w:afterAutospacing="1"/>
        <w:rPr>
          <w:rFonts w:ascii="Bembo" w:hAnsi="Bembo"/>
          <w:color w:val="292526"/>
        </w:rPr>
      </w:pPr>
      <w:r>
        <w:rPr>
          <w:rFonts w:ascii="Bembo" w:hAnsi="Bembo"/>
          <w:color w:val="292526"/>
        </w:rPr>
        <w:lastRenderedPageBreak/>
        <w:t>Strengths/achievements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Areas for effort/improvement </w:t>
      </w:r>
    </w:p>
    <w:p w:rsidR="00C336BC" w:rsidP="00C336BC" w:rsidRDefault="00C336BC" w14:paraId="03EAF4D7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Research goals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Long-term plans</w:t>
      </w:r>
    </w:p>
    <w:p w:rsidR="00C336BC" w:rsidP="00C336BC" w:rsidRDefault="00C336BC" w14:paraId="67BF9E7D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Director: </w:t>
      </w:r>
      <w:r>
        <w:rPr>
          <w:rFonts w:ascii="Bembo" w:hAnsi="Bembo"/>
          <w:color w:val="292526"/>
        </w:rPr>
        <w:t>_____________________________________________________ </w:t>
      </w:r>
    </w:p>
    <w:p w:rsidR="00C336BC" w:rsidP="00C336BC" w:rsidRDefault="00C336BC" w14:paraId="3D301F11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Member: </w:t>
      </w:r>
      <w:r>
        <w:rPr>
          <w:rFonts w:ascii="Bembo" w:hAnsi="Bembo"/>
          <w:color w:val="292526"/>
        </w:rPr>
        <w:t>_____________________________________________________ </w:t>
      </w:r>
      <w:r>
        <w:rPr>
          <w:rFonts w:ascii="Bembo" w:hAnsi="Bembo"/>
          <w:b/>
          <w:bCs/>
          <w:color w:val="292526"/>
        </w:rPr>
        <w:t>Date: </w:t>
      </w:r>
      <w:r>
        <w:rPr>
          <w:rFonts w:ascii="Bembo" w:hAnsi="Bembo"/>
          <w:color w:val="292526"/>
        </w:rPr>
        <w:t>_____________</w:t>
      </w:r>
    </w:p>
    <w:sectPr w:rsidR="00C336B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3509F0"/>
    <w:multiLevelType w:val="hybridMultilevel"/>
    <w:tmpl w:val="A718CA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attachedTemplate r:id="rId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56"/>
    <w:rsid w:val="00051725"/>
    <w:rsid w:val="00195B3F"/>
    <w:rsid w:val="003573F5"/>
    <w:rsid w:val="00490038"/>
    <w:rsid w:val="00537888"/>
    <w:rsid w:val="00595765"/>
    <w:rsid w:val="005A1B11"/>
    <w:rsid w:val="005E35F6"/>
    <w:rsid w:val="00797A7C"/>
    <w:rsid w:val="00910933"/>
    <w:rsid w:val="00962962"/>
    <w:rsid w:val="009D0E23"/>
    <w:rsid w:val="00BA75DF"/>
    <w:rsid w:val="00BF5245"/>
    <w:rsid w:val="00C336BC"/>
    <w:rsid w:val="00CA683E"/>
    <w:rsid w:val="00CF38C8"/>
    <w:rsid w:val="00DC6856"/>
    <w:rsid w:val="00DD5718"/>
    <w:rsid w:val="00E9691A"/>
    <w:rsid w:val="00F216D8"/>
    <w:rsid w:val="00F97B4F"/>
    <w:rsid w:val="0BD34E2B"/>
    <w:rsid w:val="1D8D2FDC"/>
    <w:rsid w:val="2E3A263D"/>
    <w:rsid w:val="3C747C3E"/>
    <w:rsid w:val="3F440CFA"/>
    <w:rsid w:val="5AFCDB50"/>
    <w:rsid w:val="5B777E01"/>
    <w:rsid w:val="640B6E37"/>
    <w:rsid w:val="6838D0C2"/>
    <w:rsid w:val="7636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C9DC"/>
  <w15:chartTrackingRefBased/>
  <w15:docId w15:val="{EB194A96-3B14-4E2A-AD62-9C9808E9D3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336BC"/>
    <w:pPr>
      <w:spacing w:after="0" w:line="240" w:lineRule="auto"/>
    </w:pPr>
    <w:rPr>
      <w:rFonts w:ascii="Calibri" w:hAnsi="Calibri" w:cs="Calibr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933"/>
    <w:pPr>
      <w:ind w:left="720"/>
      <w:contextualSpacing/>
    </w:pPr>
  </w:style>
  <w:style w:type="paragraph" w:styleId="NoSpacing">
    <w:name w:val="No Spacing"/>
    <w:uiPriority w:val="1"/>
    <w:qFormat/>
    <w:rsid w:val="00910933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flor\Documents\Custom%20Office%20Templates\WPR_nflorio_Spring202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4" ma:contentTypeDescription="Create a new document." ma:contentTypeScope="" ma:versionID="e683721ff3cea28637e79ce015c4e1e2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f0877ce33ed44802f5e632e5c6a9d7f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03063D-8A23-404D-A522-2549BCF13E4F}"/>
</file>

<file path=customXml/itemProps2.xml><?xml version="1.0" encoding="utf-8"?>
<ds:datastoreItem xmlns:ds="http://schemas.openxmlformats.org/officeDocument/2006/customXml" ds:itemID="{1EB66A26-D005-4D42-943F-E20190B9585D}"/>
</file>

<file path=customXml/itemProps3.xml><?xml version="1.0" encoding="utf-8"?>
<ds:datastoreItem xmlns:ds="http://schemas.openxmlformats.org/officeDocument/2006/customXml" ds:itemID="{D4D833A0-480F-41D2-A11F-0127A11CDC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WPR_nflorio_Spring2021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Florio</dc:creator>
  <cp:keywords/>
  <dc:description/>
  <cp:lastModifiedBy>Nicholas Florio</cp:lastModifiedBy>
  <cp:revision>3</cp:revision>
  <dcterms:created xsi:type="dcterms:W3CDTF">2021-03-15T16:29:00Z</dcterms:created>
  <dcterms:modified xsi:type="dcterms:W3CDTF">2021-03-21T16:21:34Z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  <property fmtid="{D5CDD505-2E9C-101B-9397-08002B2CF9AE}" pid="3" name="Order">
    <vt:r8>17300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