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910933" w:rsidR="00C336BC" w:rsidP="00C336BC" w:rsidRDefault="00C336BC" w14:paraId="5606B823" w14:textId="77777777">
      <w:pPr>
        <w:spacing w:before="100" w:beforeAutospacing="1" w:after="100" w:afterAutospacing="1"/>
        <w:rPr>
          <w:u w:val="single"/>
        </w:rPr>
      </w:pPr>
      <w:r w:rsidRPr="00910933">
        <w:rPr>
          <w:rFonts w:ascii="Bembo" w:hAnsi="Bembo"/>
          <w:b/>
          <w:bCs/>
          <w:color w:val="292526"/>
          <w:u w:val="single"/>
        </w:rPr>
        <w:t>Part A. Review of Goals (Weekly)</w:t>
      </w:r>
    </w:p>
    <w:p w:rsidRPr="00910933" w:rsidR="00C336BC" w:rsidP="00910933" w:rsidRDefault="00C336BC" w14:paraId="5AD3090E" w14:textId="2B5C0952">
      <w:pPr>
        <w:pStyle w:val="NoSpacing"/>
        <w:rPr>
          <w:b/>
          <w:bCs/>
          <w:i/>
          <w:iCs/>
        </w:rPr>
      </w:pPr>
      <w:r>
        <w:t>Name: </w:t>
      </w:r>
      <w:r w:rsidR="00910933">
        <w:t xml:space="preserve">Nicholas Florio  </w:t>
      </w:r>
      <w:r>
        <w:t> Date: </w:t>
      </w:r>
      <w:r w:rsidR="006305E4">
        <w:t>3/1/21</w:t>
      </w:r>
      <w:r>
        <w:br/>
      </w:r>
      <w:r w:rsidRPr="00910933">
        <w:rPr>
          <w:b/>
          <w:bCs/>
          <w:i/>
          <w:iCs/>
        </w:rPr>
        <w:t>I. Completed Tasks</w:t>
      </w:r>
    </w:p>
    <w:p w:rsidR="00910933" w:rsidP="63D81A57" w:rsidRDefault="00910933" w14:paraId="6D0F3EF7" w14:textId="0F86623F">
      <w:pPr>
        <w:pStyle w:val="NoSpacing"/>
        <w:ind w:left="0"/>
      </w:pPr>
      <w:r w:rsidR="12981A20">
        <w:rPr/>
        <w:t>-commentated Pedro’s foundational code, and tested 4 PNAS images with his code, recorded results in “Running Notes” OneNote</w:t>
      </w:r>
    </w:p>
    <w:p w:rsidR="00910933" w:rsidP="00910933" w:rsidRDefault="00910933" w14:paraId="7CEF849C" w14:textId="25E002F5">
      <w:pPr>
        <w:pStyle w:val="NoSpacing"/>
      </w:pPr>
      <w:r w:rsidR="00910933">
        <w:rPr/>
        <w:t>-</w:t>
      </w:r>
      <w:r w:rsidR="5B408E6D">
        <w:rPr/>
        <w:t>reviewed the PNAS images/paper</w:t>
      </w:r>
    </w:p>
    <w:p w:rsidR="00910933" w:rsidP="00910933" w:rsidRDefault="00910933" w14:paraId="0BBF50AF" w14:textId="77777777">
      <w:pPr>
        <w:pStyle w:val="NoSpacing"/>
      </w:pPr>
      <w:r>
        <w:t>-</w:t>
      </w:r>
    </w:p>
    <w:p w:rsidR="00910933" w:rsidP="00910933" w:rsidRDefault="00910933" w14:paraId="4586EE5D" w14:textId="77777777">
      <w:pPr>
        <w:pStyle w:val="NoSpacing"/>
      </w:pPr>
      <w:r>
        <w:t>-</w:t>
      </w:r>
    </w:p>
    <w:p w:rsidRPr="00910933" w:rsidR="00C336BC" w:rsidP="00910933" w:rsidRDefault="00C336BC" w14:paraId="647346BE" w14:textId="77777777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II. Tasks for the week</w:t>
      </w:r>
    </w:p>
    <w:p w:rsidR="009D0E23" w:rsidP="009D0E23" w:rsidRDefault="009D0E23" w14:paraId="356DC283" w14:textId="5D2C57D6">
      <w:pPr>
        <w:rPr>
          <w:rFonts w:eastAsia="Times New Roman"/>
        </w:rPr>
      </w:pPr>
      <w:r>
        <w:rPr>
          <w:rFonts w:eastAsia="Times New Roman"/>
        </w:rPr>
        <w:t>1)</w:t>
      </w:r>
      <w:r w:rsidR="006305E4">
        <w:rPr>
          <w:rFonts w:eastAsia="Times New Roman"/>
        </w:rPr>
        <w:t xml:space="preserve"> commentate Pedro code &amp; test PNAS images with his code- make note of results</w:t>
      </w:r>
    </w:p>
    <w:p w:rsidR="009D0E23" w:rsidP="009D0E23" w:rsidRDefault="009D0E23" w14:paraId="4ECBED1C" w14:textId="6773829D">
      <w:pPr>
        <w:rPr>
          <w:rFonts w:eastAsia="Times New Roman"/>
        </w:rPr>
      </w:pPr>
      <w:r w:rsidRPr="63D81A57" w:rsidR="009D0E23">
        <w:rPr>
          <w:rFonts w:eastAsia="Times New Roman"/>
        </w:rPr>
        <w:t xml:space="preserve">2) </w:t>
      </w:r>
      <w:r w:rsidRPr="63D81A57" w:rsidR="60438939">
        <w:rPr>
          <w:rFonts w:eastAsia="Times New Roman"/>
        </w:rPr>
        <w:t>start writing paragraph up about the SEG-SELF</w:t>
      </w:r>
      <w:r w:rsidRPr="63D81A57" w:rsidR="6892631D">
        <w:rPr>
          <w:rFonts w:eastAsia="Times New Roman"/>
        </w:rPr>
        <w:t xml:space="preserve"> (</w:t>
      </w:r>
      <w:r w:rsidRPr="63D81A57" w:rsidR="6892631D">
        <w:rPr>
          <w:rFonts w:eastAsia="Times New Roman"/>
        </w:rPr>
        <w:t>recommendation</w:t>
      </w:r>
      <w:r w:rsidRPr="63D81A57" w:rsidR="6892631D">
        <w:rPr>
          <w:rFonts w:eastAsia="Times New Roman"/>
        </w:rPr>
        <w:t xml:space="preserve"> for future image analysis)</w:t>
      </w:r>
      <w:r w:rsidRPr="63D81A57" w:rsidR="60438939">
        <w:rPr>
          <w:rFonts w:eastAsia="Times New Roman"/>
        </w:rPr>
        <w:t>, and foundational codes for paper</w:t>
      </w:r>
      <w:r w:rsidRPr="63D81A57" w:rsidR="009D0E23">
        <w:rPr>
          <w:rFonts w:eastAsia="Times New Roman"/>
        </w:rPr>
        <w:t> </w:t>
      </w:r>
    </w:p>
    <w:p w:rsidR="009D0E23" w:rsidP="009D0E23" w:rsidRDefault="009D0E23" w14:paraId="00543CFE" w14:textId="7312C28F">
      <w:pPr>
        <w:rPr>
          <w:rFonts w:eastAsia="Times New Roman"/>
        </w:rPr>
      </w:pPr>
      <w:r w:rsidRPr="63D81A57" w:rsidR="009D0E23">
        <w:rPr>
          <w:rFonts w:eastAsia="Times New Roman"/>
        </w:rPr>
        <w:t xml:space="preserve">3) </w:t>
      </w:r>
      <w:r w:rsidRPr="63D81A57" w:rsidR="6B726F3A">
        <w:rPr>
          <w:rFonts w:eastAsia="Times New Roman"/>
        </w:rPr>
        <w:t xml:space="preserve">table to compare </w:t>
      </w:r>
      <w:r w:rsidRPr="63D81A57" w:rsidR="20470044">
        <w:rPr>
          <w:rFonts w:eastAsia="Times New Roman"/>
        </w:rPr>
        <w:t>all</w:t>
      </w:r>
      <w:r w:rsidRPr="63D81A57" w:rsidR="6B726F3A">
        <w:rPr>
          <w:rFonts w:eastAsia="Times New Roman"/>
        </w:rPr>
        <w:t xml:space="preserve"> the codes/features</w:t>
      </w:r>
    </w:p>
    <w:p w:rsidR="006305E4" w:rsidP="009D0E23" w:rsidRDefault="006305E4" w14:paraId="6221A883" w14:textId="2F2B8144">
      <w:pPr>
        <w:rPr>
          <w:rFonts w:eastAsia="Times New Roman"/>
        </w:rPr>
      </w:pPr>
      <w:r w:rsidRPr="63D81A57" w:rsidR="006305E4">
        <w:rPr>
          <w:rFonts w:eastAsia="Times New Roman"/>
        </w:rPr>
        <w:t xml:space="preserve">4) </w:t>
      </w:r>
      <w:r w:rsidRPr="63D81A57" w:rsidR="65E2EF58">
        <w:rPr>
          <w:rFonts w:eastAsia="Times New Roman"/>
        </w:rPr>
        <w:t>review PNAS images/paper</w:t>
      </w:r>
    </w:p>
    <w:p w:rsidRPr="00910933" w:rsidR="00910933" w:rsidP="00910933" w:rsidRDefault="00C336BC" w14:paraId="3AB48C61" w14:textId="77777777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III. Long-term goals </w:t>
      </w:r>
    </w:p>
    <w:p w:rsidR="00C336BC" w:rsidP="00910933" w:rsidRDefault="00910933" w14:paraId="3B7A303E" w14:textId="77777777">
      <w:pPr>
        <w:pStyle w:val="NoSpacing"/>
        <w:rPr>
          <w:rFonts w:eastAsia="Times New Roman"/>
        </w:rPr>
      </w:pPr>
      <w:r>
        <w:rPr>
          <w:rFonts w:eastAsia="Times New Roman"/>
        </w:rPr>
        <w:t>-complete independent study before I finish Masters</w:t>
      </w:r>
    </w:p>
    <w:p w:rsidRPr="00910933" w:rsidR="00910933" w:rsidP="00910933" w:rsidRDefault="00910933" w14:paraId="59999BEE" w14:textId="77777777">
      <w:pPr>
        <w:pStyle w:val="NoSpacing"/>
        <w:rPr>
          <w:rFonts w:eastAsia="Times New Roman"/>
        </w:rPr>
      </w:pPr>
      <w:r>
        <w:rPr>
          <w:rFonts w:eastAsia="Times New Roman"/>
        </w:rPr>
        <w:t>-complete publication before I finish Masters</w:t>
      </w:r>
    </w:p>
    <w:p w:rsidRPr="00910933" w:rsidR="00C336BC" w:rsidP="00C336BC" w:rsidRDefault="00C336BC" w14:paraId="74FFD864" w14:textId="77777777">
      <w:pPr>
        <w:shd w:val="clear" w:color="auto" w:fill="FFFFFF"/>
        <w:spacing w:before="100" w:beforeAutospacing="1" w:after="100" w:afterAutospacing="1"/>
        <w:rPr>
          <w:u w:val="single"/>
        </w:rPr>
      </w:pPr>
      <w:r w:rsidRPr="00910933">
        <w:rPr>
          <w:rFonts w:ascii="Bembo" w:hAnsi="Bembo"/>
          <w:b/>
          <w:bCs/>
          <w:color w:val="292526"/>
          <w:u w:val="single"/>
        </w:rPr>
        <w:t>Part B. Joint-Performance Feedback Meeting (Monthly)</w:t>
      </w:r>
    </w:p>
    <w:p w:rsidR="00C336BC" w:rsidP="00C336BC" w:rsidRDefault="00C336BC" w14:paraId="161D79DA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I. Feedback on mentoring</w:t>
      </w:r>
    </w:p>
    <w:p w:rsidR="00C336BC" w:rsidP="00C336BC" w:rsidRDefault="00C336BC" w14:paraId="03D86E0D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Frequency of interactions </w:t>
      </w:r>
    </w:p>
    <w:p w:rsidR="00C336BC" w:rsidP="00C336BC" w:rsidRDefault="00C336BC" w14:paraId="210291A3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interactions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Level of involvement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Positive aspects of interactions </w:t>
      </w:r>
    </w:p>
    <w:p w:rsidR="00C336BC" w:rsidP="00C336BC" w:rsidRDefault="00C336BC" w14:paraId="7A99D46E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:rsidR="00C336BC" w:rsidP="00C336BC" w:rsidRDefault="00C336BC" w14:paraId="7A778554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II. Comments from mentor</w:t>
      </w:r>
    </w:p>
    <w:p w:rsidR="00C336BC" w:rsidP="00C336BC" w:rsidRDefault="00C336BC" w14:paraId="5642F401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work Organization and efficiency </w:t>
      </w:r>
    </w:p>
    <w:p w:rsidR="00C336BC" w:rsidP="00C336BC" w:rsidRDefault="00C336BC" w14:paraId="6197BA61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Knowledge base </w:t>
      </w:r>
    </w:p>
    <w:p w:rsidR="00C336BC" w:rsidP="00C336BC" w:rsidRDefault="00C336BC" w14:paraId="14D60A49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Communication skills </w:t>
      </w:r>
    </w:p>
    <w:p w:rsidR="00C336BC" w:rsidP="00C336BC" w:rsidRDefault="00C336BC" w14:paraId="72554D56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Working relationships </w:t>
      </w:r>
    </w:p>
    <w:p w:rsidR="00C336BC" w:rsidP="00C336BC" w:rsidRDefault="00C336BC" w14:paraId="4D84CCA2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Leadership/supervisory skills </w:t>
      </w:r>
    </w:p>
    <w:p w:rsidR="00C336BC" w:rsidP="00C336BC" w:rsidRDefault="00C336BC" w14:paraId="7AAB4E5F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:rsidR="00C336BC" w:rsidP="00C336BC" w:rsidRDefault="00C336BC" w14:paraId="18EA8574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III. Summary of discussion</w:t>
      </w:r>
    </w:p>
    <w:p w:rsidR="00C336BC" w:rsidP="00C336BC" w:rsidRDefault="00C336BC" w14:paraId="780E7F31" w14:textId="77777777">
      <w:pPr>
        <w:shd w:val="clear" w:color="auto" w:fill="FFFFFF"/>
        <w:spacing w:before="100" w:beforeAutospacing="1" w:after="100" w:afterAutospacing="1"/>
        <w:rPr>
          <w:rFonts w:ascii="Bembo" w:hAnsi="Bembo"/>
          <w:color w:val="292526"/>
        </w:rPr>
      </w:pPr>
      <w:r>
        <w:rPr>
          <w:rFonts w:ascii="Bembo" w:hAnsi="Bembo"/>
          <w:color w:val="292526"/>
        </w:rPr>
        <w:t>Strengths/achievements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Areas for effort/improvement </w:t>
      </w:r>
    </w:p>
    <w:p w:rsidR="00C336BC" w:rsidP="00C336BC" w:rsidRDefault="00C336BC" w14:paraId="5F3262A6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lastRenderedPageBreak/>
        <w:t>Research goals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Long-term plans</w:t>
      </w:r>
    </w:p>
    <w:p w:rsidR="00C336BC" w:rsidP="00C336BC" w:rsidRDefault="00C336BC" w14:paraId="2AFF7138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Director: </w:t>
      </w:r>
      <w:r>
        <w:rPr>
          <w:rFonts w:ascii="Bembo" w:hAnsi="Bembo"/>
          <w:color w:val="292526"/>
        </w:rPr>
        <w:t>_____________________________________________________ </w:t>
      </w:r>
    </w:p>
    <w:p w:rsidR="00C336BC" w:rsidP="00C336BC" w:rsidRDefault="00C336BC" w14:paraId="24A72EF0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Member: </w:t>
      </w:r>
      <w:r>
        <w:rPr>
          <w:rFonts w:ascii="Bembo" w:hAnsi="Bembo"/>
          <w:color w:val="292526"/>
        </w:rPr>
        <w:t>_____________________________________________________ </w:t>
      </w:r>
      <w:r>
        <w:rPr>
          <w:rFonts w:ascii="Bembo" w:hAnsi="Bembo"/>
          <w:b/>
          <w:bCs/>
          <w:color w:val="292526"/>
        </w:rPr>
        <w:t>Date: </w:t>
      </w:r>
      <w:r>
        <w:rPr>
          <w:rFonts w:ascii="Bembo" w:hAnsi="Bembo"/>
          <w:color w:val="292526"/>
        </w:rPr>
        <w:t>_____________</w:t>
      </w:r>
    </w:p>
    <w:sectPr w:rsidR="00C336B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mbo">
    <w:altName w:val="Bembo"/>
    <w:charset w:val="00"/>
    <w:family w:val="roman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93509F0"/>
    <w:multiLevelType w:val="hybridMultilevel"/>
    <w:tmpl w:val="A718CA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attachedTemplate r:id="rId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E4"/>
    <w:rsid w:val="00051725"/>
    <w:rsid w:val="00195B3F"/>
    <w:rsid w:val="003573F5"/>
    <w:rsid w:val="00490038"/>
    <w:rsid w:val="00537888"/>
    <w:rsid w:val="00595765"/>
    <w:rsid w:val="005A1B11"/>
    <w:rsid w:val="005E35F6"/>
    <w:rsid w:val="006305E4"/>
    <w:rsid w:val="00797A7C"/>
    <w:rsid w:val="00910933"/>
    <w:rsid w:val="00962962"/>
    <w:rsid w:val="009D0E23"/>
    <w:rsid w:val="00BA75DF"/>
    <w:rsid w:val="00BF5245"/>
    <w:rsid w:val="00C336BC"/>
    <w:rsid w:val="00CF38C8"/>
    <w:rsid w:val="00DD5718"/>
    <w:rsid w:val="00E9691A"/>
    <w:rsid w:val="00F216D8"/>
    <w:rsid w:val="00F97B4F"/>
    <w:rsid w:val="12981A20"/>
    <w:rsid w:val="1FD610FB"/>
    <w:rsid w:val="20470044"/>
    <w:rsid w:val="352D9E88"/>
    <w:rsid w:val="546A03FB"/>
    <w:rsid w:val="5B408E6D"/>
    <w:rsid w:val="60438939"/>
    <w:rsid w:val="63D81A57"/>
    <w:rsid w:val="65E2EF58"/>
    <w:rsid w:val="6623E5AC"/>
    <w:rsid w:val="6892631D"/>
    <w:rsid w:val="6B726F3A"/>
    <w:rsid w:val="7853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56FF"/>
  <w15:chartTrackingRefBased/>
  <w15:docId w15:val="{5BCE7C5D-5218-4BD2-9A57-BA05F72AFE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336BC"/>
    <w:pPr>
      <w:spacing w:after="0" w:line="240" w:lineRule="auto"/>
    </w:pPr>
    <w:rPr>
      <w:rFonts w:ascii="Calibri" w:hAnsi="Calibri" w:cs="Calibr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933"/>
    <w:pPr>
      <w:ind w:left="720"/>
      <w:contextualSpacing/>
    </w:pPr>
  </w:style>
  <w:style w:type="paragraph" w:styleId="NoSpacing">
    <w:name w:val="No Spacing"/>
    <w:uiPriority w:val="1"/>
    <w:qFormat/>
    <w:rsid w:val="00910933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8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flor\Documents\Custom%20Office%20Templates\WPR_nflorio_Spring202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4" ma:contentTypeDescription="Create a new document." ma:contentTypeScope="" ma:versionID="e683721ff3cea28637e79ce015c4e1e2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f0877ce33ed44802f5e632e5c6a9d7f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2FC8E5-6EAB-48C1-98E1-1478C379E5D8}"/>
</file>

<file path=customXml/itemProps2.xml><?xml version="1.0" encoding="utf-8"?>
<ds:datastoreItem xmlns:ds="http://schemas.openxmlformats.org/officeDocument/2006/customXml" ds:itemID="{2D4DACE4-281A-4DA2-BB2C-E0D70D08E173}"/>
</file>

<file path=customXml/itemProps3.xml><?xml version="1.0" encoding="utf-8"?>
<ds:datastoreItem xmlns:ds="http://schemas.openxmlformats.org/officeDocument/2006/customXml" ds:itemID="{A8D11C9F-9DD2-4F27-A15B-0025C7E6C5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WPR_nflorio_Spring2021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Florio</dc:creator>
  <cp:keywords/>
  <dc:description/>
  <cp:lastModifiedBy>Nicholas Florio</cp:lastModifiedBy>
  <cp:revision>2</cp:revision>
  <dcterms:created xsi:type="dcterms:W3CDTF">2021-02-27T18:46:00Z</dcterms:created>
  <dcterms:modified xsi:type="dcterms:W3CDTF">2021-02-28T18:01:12Z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  <property fmtid="{D5CDD505-2E9C-101B-9397-08002B2CF9AE}" pid="3" name="Order">
    <vt:r8>16200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