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0933" w:rsidR="00C336BC" w:rsidP="00C336BC" w:rsidRDefault="00C336BC" w14:paraId="398E837B" w14:textId="77777777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:rsidR="00910933" w:rsidP="75F4C1C1" w:rsidRDefault="00910933" w14:paraId="3DC17540" w14:textId="1EE4EA58">
      <w:pPr>
        <w:pStyle w:val="NoSpacing"/>
        <w:rPr>
          <w:b w:val="1"/>
          <w:bCs w:val="1"/>
          <w:i w:val="1"/>
          <w:iCs w:val="1"/>
        </w:rPr>
      </w:pPr>
      <w:r w:rsidR="00C336BC">
        <w:rPr/>
        <w:t>Name: </w:t>
      </w:r>
      <w:r w:rsidR="00910933">
        <w:rPr/>
        <w:t xml:space="preserve">Nicholas Florio  </w:t>
      </w:r>
      <w:r w:rsidR="00C336BC">
        <w:rPr/>
        <w:t> Date: </w:t>
      </w:r>
      <w:r w:rsidR="54AEF23E">
        <w:rPr/>
        <w:t>2/22/21</w:t>
      </w:r>
      <w:r>
        <w:br/>
      </w:r>
      <w:r w:rsidRPr="75F4C1C1" w:rsidR="00C336BC">
        <w:rPr>
          <w:b w:val="1"/>
          <w:bCs w:val="1"/>
          <w:i w:val="1"/>
          <w:iCs w:val="1"/>
        </w:rPr>
        <w:t>I. Completed Tasks</w:t>
      </w:r>
    </w:p>
    <w:p w:rsidR="58F83859" w:rsidP="75F4C1C1" w:rsidRDefault="58F83859" w14:paraId="5589AD07" w14:textId="0582587D">
      <w:pPr>
        <w:pStyle w:val="NoSpacing"/>
        <w:rPr>
          <w:rFonts w:ascii="Calibri" w:hAnsi="Calibri" w:eastAsia="Calibri" w:cs="Calibri"/>
          <w:b w:val="1"/>
          <w:bCs w:val="1"/>
          <w:i w:val="1"/>
          <w:iCs w:val="1"/>
        </w:rPr>
      </w:pPr>
      <w:r w:rsidRPr="75F4C1C1" w:rsidR="58F83859">
        <w:rPr>
          <w:rFonts w:ascii="Calibri" w:hAnsi="Calibri" w:eastAsia="Calibri" w:cs="Calibri"/>
          <w:b w:val="1"/>
          <w:bCs w:val="1"/>
          <w:i w:val="1"/>
          <w:iCs w:val="1"/>
        </w:rPr>
        <w:t xml:space="preserve">- </w:t>
      </w:r>
      <w:r w:rsidRPr="75F4C1C1" w:rsidR="58F83859">
        <w:rPr>
          <w:rFonts w:ascii="Calibri" w:hAnsi="Calibri" w:eastAsia="Calibri" w:cs="Calibri"/>
          <w:b w:val="0"/>
          <w:bCs w:val="0"/>
          <w:i w:val="1"/>
          <w:iCs w:val="1"/>
        </w:rPr>
        <w:t xml:space="preserve"> </w:t>
      </w:r>
      <w:r w:rsidRPr="75F4C1C1" w:rsidR="58F83859">
        <w:rPr>
          <w:rFonts w:ascii="Calibri" w:hAnsi="Calibri" w:eastAsia="Calibri" w:cs="Calibri"/>
          <w:b w:val="0"/>
          <w:bCs w:val="0"/>
          <w:i w:val="0"/>
          <w:iCs w:val="0"/>
        </w:rPr>
        <w:t>project plan noted, more organization implemented in the OneDrive</w:t>
      </w:r>
    </w:p>
    <w:p w:rsidR="00910933" w:rsidP="00910933" w:rsidRDefault="00910933" w14:paraId="41BBED25" w14:textId="2203BC10">
      <w:pPr>
        <w:pStyle w:val="NoSpacing"/>
      </w:pPr>
      <w:r w:rsidR="00910933">
        <w:rPr/>
        <w:t>-</w:t>
      </w:r>
      <w:r w:rsidR="278F489A">
        <w:rPr/>
        <w:t xml:space="preserve"> ran through example image processing, can get the Pedro code, SEG-SEF working, snowflake granulation-outdated, manual edit to image, etc. - *See notes in the </w:t>
      </w:r>
      <w:r w:rsidR="3F200A00">
        <w:rPr/>
        <w:t xml:space="preserve">Deliverables folder-&gt; “ECE 9030-Running </w:t>
      </w:r>
      <w:r w:rsidR="3F200A00">
        <w:rPr/>
        <w:t>Notes</w:t>
      </w:r>
      <w:r w:rsidR="3F200A00">
        <w:rPr/>
        <w:t>”</w:t>
      </w:r>
      <w:r w:rsidR="0A0DE9D8">
        <w:rPr/>
        <w:t xml:space="preserve"> </w:t>
      </w:r>
    </w:p>
    <w:p w:rsidR="00910933" w:rsidP="00910933" w:rsidRDefault="00910933" w14:paraId="61857690" w14:textId="60B8CD10">
      <w:pPr>
        <w:pStyle w:val="NoSpacing"/>
      </w:pPr>
      <w:r w:rsidR="00910933">
        <w:rPr/>
        <w:t>-</w:t>
      </w:r>
      <w:r w:rsidR="1EC45418">
        <w:rPr/>
        <w:t xml:space="preserve"> still need another week for refreshing on the code/</w:t>
      </w:r>
      <w:proofErr w:type="spellStart"/>
      <w:r w:rsidR="1EC45418">
        <w:rPr/>
        <w:t>pnas</w:t>
      </w:r>
      <w:proofErr w:type="spellEnd"/>
      <w:r w:rsidR="1EC45418">
        <w:rPr/>
        <w:t xml:space="preserve"> paper/gathering more notes on what functions should </w:t>
      </w:r>
      <w:r w:rsidR="48B2CF09">
        <w:rPr/>
        <w:t>be implemented</w:t>
      </w:r>
      <w:r w:rsidR="1EC45418">
        <w:rPr/>
        <w:t xml:space="preserve">, theres a lot of variables to look into/use, becomes a bit overwhelming at times </w:t>
      </w:r>
      <w:r w:rsidR="1EC45418">
        <w:rPr/>
        <w:t>haha!</w:t>
      </w:r>
    </w:p>
    <w:p w:rsidR="00910933" w:rsidP="00910933" w:rsidRDefault="00910933" w14:paraId="58224F26" w14:textId="77777777">
      <w:pPr>
        <w:pStyle w:val="NoSpacing"/>
      </w:pPr>
      <w:r>
        <w:t>-</w:t>
      </w:r>
    </w:p>
    <w:p w:rsidRPr="00910933" w:rsidR="00C336BC" w:rsidP="00910933" w:rsidRDefault="00C336BC" w14:paraId="374340AB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:rsidR="009D0E23" w:rsidP="009D0E23" w:rsidRDefault="009D0E23" w14:paraId="2A14AE20" w14:textId="38B41FC9">
      <w:pPr>
        <w:rPr>
          <w:rFonts w:eastAsia="Times New Roman"/>
        </w:rPr>
      </w:pPr>
      <w:r>
        <w:rPr>
          <w:rFonts w:eastAsia="Times New Roman"/>
        </w:rPr>
        <w:t>1)</w:t>
      </w:r>
      <w:r w:rsidR="00395962">
        <w:rPr>
          <w:rFonts w:eastAsia="Times New Roman"/>
        </w:rPr>
        <w:t xml:space="preserve"> refresh w/ PNAS paper &amp; basic MATLAB coding examples</w:t>
      </w:r>
    </w:p>
    <w:p w:rsidR="009D0E23" w:rsidP="009D0E23" w:rsidRDefault="009D0E23" w14:paraId="7668B878" w14:textId="3BB797BE">
      <w:pPr>
        <w:rPr>
          <w:rFonts w:eastAsia="Times New Roman"/>
        </w:rPr>
      </w:pPr>
      <w:r>
        <w:rPr>
          <w:rFonts w:eastAsia="Times New Roman"/>
        </w:rPr>
        <w:t xml:space="preserve">2) </w:t>
      </w:r>
      <w:r w:rsidR="00395962">
        <w:rPr>
          <w:rFonts w:eastAsia="Times New Roman"/>
        </w:rPr>
        <w:t xml:space="preserve">run through example image processing </w:t>
      </w:r>
      <w:r w:rsidR="001A7204">
        <w:rPr>
          <w:rFonts w:eastAsia="Times New Roman"/>
        </w:rPr>
        <w:t>and validate I can indeed get it to run properly</w:t>
      </w:r>
    </w:p>
    <w:p w:rsidR="009D0E23" w:rsidP="009D0E23" w:rsidRDefault="009D0E23" w14:paraId="2A79D24D" w14:textId="62273E6E">
      <w:pPr>
        <w:rPr>
          <w:rFonts w:eastAsia="Times New Roman"/>
        </w:rPr>
      </w:pPr>
      <w:r w:rsidRPr="0A710B0E" w:rsidR="009D0E23">
        <w:rPr>
          <w:rFonts w:eastAsia="Times New Roman"/>
        </w:rPr>
        <w:t xml:space="preserve">3) </w:t>
      </w:r>
      <w:r w:rsidRPr="0A710B0E" w:rsidR="67F9C26D">
        <w:rPr>
          <w:rFonts w:eastAsia="Times New Roman"/>
        </w:rPr>
        <w:t xml:space="preserve">Take note of established project path: 1) test </w:t>
      </w:r>
      <w:proofErr w:type="spellStart"/>
      <w:r w:rsidRPr="0A710B0E" w:rsidR="67F9C26D">
        <w:rPr>
          <w:rFonts w:eastAsia="Times New Roman"/>
        </w:rPr>
        <w:t>intital</w:t>
      </w:r>
      <w:proofErr w:type="spellEnd"/>
      <w:r w:rsidRPr="0A710B0E" w:rsidR="67F9C26D">
        <w:rPr>
          <w:rFonts w:eastAsia="Times New Roman"/>
        </w:rPr>
        <w:t xml:space="preserve"> example code 2) use PNAS images to validate if it works 3) </w:t>
      </w:r>
      <w:r w:rsidRPr="0A710B0E" w:rsidR="41808F39">
        <w:rPr>
          <w:rFonts w:eastAsia="Times New Roman"/>
        </w:rPr>
        <w:t xml:space="preserve">use our lab images to validate 4) implement Jia’s modeling </w:t>
      </w:r>
    </w:p>
    <w:p w:rsidRPr="00910933" w:rsidR="00910933" w:rsidP="00910933" w:rsidRDefault="00C336BC" w14:paraId="1E858D72" w14:textId="77777777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:rsidR="00C336BC" w:rsidP="00910933" w:rsidRDefault="00910933" w14:paraId="04900E1B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:rsidRPr="00910933" w:rsidR="00910933" w:rsidP="00910933" w:rsidRDefault="00910933" w14:paraId="2579E46C" w14:textId="77777777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:rsidRPr="00910933" w:rsidR="00C336BC" w:rsidP="00C336BC" w:rsidRDefault="00C336BC" w14:paraId="503CC911" w14:textId="77777777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:rsidR="00C336BC" w:rsidP="00C336BC" w:rsidRDefault="00C336BC" w14:paraId="46FA761B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:rsidR="00C336BC" w:rsidP="00C336BC" w:rsidRDefault="00C336BC" w14:paraId="1191B6FD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:rsidR="00C336BC" w:rsidP="00C336BC" w:rsidRDefault="00C336BC" w14:paraId="1E25BED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Level of involvement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Positive aspects of interactions </w:t>
      </w:r>
    </w:p>
    <w:p w:rsidR="00C336BC" w:rsidP="00C336BC" w:rsidRDefault="00C336BC" w14:paraId="2916D0B0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6B50CB93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:rsidR="00C336BC" w:rsidP="00C336BC" w:rsidRDefault="00C336BC" w14:paraId="159EA5DD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:rsidR="00C336BC" w:rsidP="00C336BC" w:rsidRDefault="00C336BC" w14:paraId="024DD2A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:rsidR="00C336BC" w:rsidP="00C336BC" w:rsidRDefault="00C336BC" w14:paraId="7E96E917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:rsidR="00C336BC" w:rsidP="00C336BC" w:rsidRDefault="00C336BC" w14:paraId="7E791FCC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:rsidR="00C336BC" w:rsidP="00C336BC" w:rsidRDefault="00C336BC" w14:paraId="07C5E367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:rsidR="00C336BC" w:rsidP="00C336BC" w:rsidRDefault="00C336BC" w14:paraId="4DB1977F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:rsidR="00C336BC" w:rsidP="00C336BC" w:rsidRDefault="00C336BC" w14:paraId="310DBC01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:rsidR="00C336BC" w:rsidP="00C336BC" w:rsidRDefault="00C336BC" w14:paraId="76F2362C" w14:textId="77777777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Areas for effort/improvement </w:t>
      </w:r>
    </w:p>
    <w:p w:rsidR="00C336BC" w:rsidP="00C336BC" w:rsidRDefault="00C336BC" w14:paraId="45151E96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</w:r>
      <w:r>
        <w:rPr>
          <w:rFonts w:ascii="Bembo" w:hAnsi="Bembo"/>
          <w:color w:val="292526"/>
        </w:rPr>
        <w:t>Long-term plans</w:t>
      </w:r>
    </w:p>
    <w:p w:rsidR="00C336BC" w:rsidP="00C336BC" w:rsidRDefault="00C336BC" w14:paraId="564329D9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:rsidR="00C336BC" w:rsidP="00C336BC" w:rsidRDefault="00C336BC" w14:paraId="69A93D00" w14:textId="77777777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0E"/>
    <w:rsid w:val="00051725"/>
    <w:rsid w:val="00195B3F"/>
    <w:rsid w:val="001A7204"/>
    <w:rsid w:val="003573F5"/>
    <w:rsid w:val="00395962"/>
    <w:rsid w:val="00490038"/>
    <w:rsid w:val="00537888"/>
    <w:rsid w:val="00595765"/>
    <w:rsid w:val="005A1B11"/>
    <w:rsid w:val="005E35F6"/>
    <w:rsid w:val="00797A7C"/>
    <w:rsid w:val="00910933"/>
    <w:rsid w:val="00962962"/>
    <w:rsid w:val="009D0E23"/>
    <w:rsid w:val="00BA75DF"/>
    <w:rsid w:val="00BF5245"/>
    <w:rsid w:val="00C336BC"/>
    <w:rsid w:val="00CF38C8"/>
    <w:rsid w:val="00D60B0E"/>
    <w:rsid w:val="00DD5718"/>
    <w:rsid w:val="00E9691A"/>
    <w:rsid w:val="00F216D8"/>
    <w:rsid w:val="00F97B4F"/>
    <w:rsid w:val="0612D312"/>
    <w:rsid w:val="0A0DE9D8"/>
    <w:rsid w:val="0A710B0E"/>
    <w:rsid w:val="0D54C1A6"/>
    <w:rsid w:val="1EC45418"/>
    <w:rsid w:val="2564BC7E"/>
    <w:rsid w:val="278F489A"/>
    <w:rsid w:val="28D12D9C"/>
    <w:rsid w:val="3F200A00"/>
    <w:rsid w:val="41808F39"/>
    <w:rsid w:val="48B2CF09"/>
    <w:rsid w:val="4B033552"/>
    <w:rsid w:val="5226A608"/>
    <w:rsid w:val="545D9F6A"/>
    <w:rsid w:val="54AEF23E"/>
    <w:rsid w:val="5689AFF8"/>
    <w:rsid w:val="574CCC0C"/>
    <w:rsid w:val="58F83859"/>
    <w:rsid w:val="610047F9"/>
    <w:rsid w:val="6639A6B1"/>
    <w:rsid w:val="67F9C26D"/>
    <w:rsid w:val="6DE9AFDC"/>
    <w:rsid w:val="72BD20FF"/>
    <w:rsid w:val="75F4C1C1"/>
    <w:rsid w:val="77469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DAA7"/>
  <w15:chartTrackingRefBased/>
  <w15:docId w15:val="{60697E4E-BA2E-48DA-9204-C16D237A8A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DA189D-4E71-439E-ADEE-B66E47421BDC}"/>
</file>

<file path=customXml/itemProps2.xml><?xml version="1.0" encoding="utf-8"?>
<ds:datastoreItem xmlns:ds="http://schemas.openxmlformats.org/officeDocument/2006/customXml" ds:itemID="{7D4CD2D6-D8A5-4E66-9746-6565DB29214F}"/>
</file>

<file path=customXml/itemProps3.xml><?xml version="1.0" encoding="utf-8"?>
<ds:datastoreItem xmlns:ds="http://schemas.openxmlformats.org/officeDocument/2006/customXml" ds:itemID="{29098159-0A34-4559-9E81-3576638228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WPR_nflorio_Spring2021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8</cp:revision>
  <dcterms:created xsi:type="dcterms:W3CDTF">2021-02-20T21:07:00Z</dcterms:created>
  <dcterms:modified xsi:type="dcterms:W3CDTF">2021-02-21T20:36:45Z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9300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