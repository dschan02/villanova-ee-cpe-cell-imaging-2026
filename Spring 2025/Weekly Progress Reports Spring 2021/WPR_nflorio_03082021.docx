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3C29AE" w14:textId="77777777" w:rsidR="00C336BC" w:rsidRPr="00910933" w:rsidRDefault="00C336BC" w:rsidP="00C336BC">
      <w:pPr>
        <w:spacing w:before="100" w:beforeAutospacing="1" w:after="100" w:afterAutospacing="1"/>
        <w:rPr>
          <w:u w:val="single"/>
        </w:rPr>
      </w:pPr>
      <w:r w:rsidRPr="00910933">
        <w:rPr>
          <w:rFonts w:ascii="Bembo" w:hAnsi="Bembo"/>
          <w:b/>
          <w:bCs/>
          <w:color w:val="292526"/>
          <w:u w:val="single"/>
        </w:rPr>
        <w:t>Part A. Review of Goals (Weekly)</w:t>
      </w:r>
    </w:p>
    <w:p w14:paraId="7417E83A" w14:textId="0E706B8F" w:rsidR="00C336BC" w:rsidRPr="00910933" w:rsidRDefault="00C336BC" w:rsidP="00910933">
      <w:pPr>
        <w:pStyle w:val="NoSpacing"/>
        <w:rPr>
          <w:b/>
          <w:bCs/>
          <w:i/>
          <w:iCs/>
        </w:rPr>
      </w:pPr>
      <w:r>
        <w:t>Name: </w:t>
      </w:r>
      <w:r w:rsidR="00910933">
        <w:t xml:space="preserve">Nicholas Florio  </w:t>
      </w:r>
      <w:r>
        <w:t> Date: </w:t>
      </w:r>
      <w:r w:rsidR="00B52B7A">
        <w:t>3/8/2021</w:t>
      </w:r>
      <w:r w:rsidR="00B36FD9">
        <w:t xml:space="preserve"> &amp; 3/15/2021</w:t>
      </w:r>
      <w:r>
        <w:br/>
      </w:r>
      <w:r w:rsidRPr="00910933">
        <w:rPr>
          <w:b/>
          <w:bCs/>
          <w:i/>
          <w:iCs/>
        </w:rPr>
        <w:t>I. Completed Tasks</w:t>
      </w:r>
    </w:p>
    <w:p w14:paraId="5434E81D" w14:textId="4EF0BBE7" w:rsidR="00910933" w:rsidRDefault="00910933" w:rsidP="00910933">
      <w:pPr>
        <w:pStyle w:val="NoSpacing"/>
      </w:pPr>
      <w:r>
        <w:t>-</w:t>
      </w:r>
      <w:r w:rsidR="00B52B7A">
        <w:t xml:space="preserve"> played around with some pixel sizing-in respect to filtering to identify perimeters</w:t>
      </w:r>
    </w:p>
    <w:p w14:paraId="0CB981DF" w14:textId="0FF19B4E" w:rsidR="00910933" w:rsidRDefault="00910933" w:rsidP="00910933">
      <w:pPr>
        <w:pStyle w:val="NoSpacing"/>
      </w:pPr>
      <w:r>
        <w:t>-</w:t>
      </w:r>
      <w:r w:rsidR="00B52B7A">
        <w:t xml:space="preserve"> found potential use for high-def filtering of result of Dr. Wynne’s mask code (.tif file provided in the initial resources package sent via email last semester)</w:t>
      </w:r>
    </w:p>
    <w:p w14:paraId="43B7F99D" w14:textId="5C61B7EA" w:rsidR="00910933" w:rsidRDefault="00910933" w:rsidP="00910933">
      <w:pPr>
        <w:pStyle w:val="NoSpacing"/>
      </w:pPr>
      <w:r>
        <w:t>-</w:t>
      </w:r>
      <w:r w:rsidR="00B52B7A">
        <w:t xml:space="preserve"> tried to introduce histogram, had difficulty implementing one that was as clear as previous class project</w:t>
      </w:r>
      <w:r w:rsidR="003F6079">
        <w:t>, I was however able to use point plotting to see differences in RGB levels of the regular image and the segmented one</w:t>
      </w:r>
    </w:p>
    <w:p w14:paraId="03EFDF52" w14:textId="0C4F947B" w:rsidR="00910933" w:rsidRDefault="00910933" w:rsidP="00910933">
      <w:pPr>
        <w:pStyle w:val="NoSpacing"/>
      </w:pPr>
      <w:r>
        <w:t>-</w:t>
      </w:r>
      <w:r w:rsidR="00B36FD9">
        <w:t>utilized the Image Segmenter App- walked through some of the features such as threshold, measuring diameters of circles, and filling in circles and creating a new mask- this is basically the manual version of the Pedro reference code- should look into automation with this app if possible</w:t>
      </w:r>
    </w:p>
    <w:p w14:paraId="2456F3C1" w14:textId="77777777" w:rsidR="00C336BC" w:rsidRPr="00910933" w:rsidRDefault="00C336BC" w:rsidP="00910933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II. Tasks for the week</w:t>
      </w:r>
    </w:p>
    <w:p w14:paraId="36D1F7F9" w14:textId="2CA5ECF3" w:rsidR="009D0E23" w:rsidRDefault="009D0E23" w:rsidP="009D0E23">
      <w:pPr>
        <w:rPr>
          <w:rFonts w:eastAsia="Times New Roman"/>
        </w:rPr>
      </w:pPr>
      <w:r>
        <w:rPr>
          <w:rFonts w:eastAsia="Times New Roman"/>
        </w:rPr>
        <w:t>1)</w:t>
      </w:r>
      <w:r w:rsidR="00B52B7A">
        <w:rPr>
          <w:rFonts w:eastAsia="Times New Roman"/>
        </w:rPr>
        <w:t xml:space="preserve"> Play around w/ pixel size &amp; throughput</w:t>
      </w:r>
    </w:p>
    <w:p w14:paraId="3022E286" w14:textId="4885CD7E" w:rsidR="009D0E23" w:rsidRDefault="009D0E23" w:rsidP="009D0E23">
      <w:pPr>
        <w:rPr>
          <w:rFonts w:eastAsia="Times New Roman"/>
        </w:rPr>
      </w:pPr>
      <w:r>
        <w:rPr>
          <w:rFonts w:eastAsia="Times New Roman"/>
        </w:rPr>
        <w:t>2)  </w:t>
      </w:r>
      <w:r w:rsidR="00B52B7A">
        <w:rPr>
          <w:rFonts w:eastAsia="Times New Roman"/>
        </w:rPr>
        <w:t>read image, look @histogram (tells where to look), match pattern/pixel of 3 cells</w:t>
      </w:r>
    </w:p>
    <w:p w14:paraId="45590B11" w14:textId="06794D17" w:rsidR="009D0E23" w:rsidRDefault="009D0E23" w:rsidP="009D0E23">
      <w:pPr>
        <w:rPr>
          <w:rFonts w:eastAsia="Times New Roman"/>
        </w:rPr>
      </w:pPr>
      <w:r>
        <w:rPr>
          <w:rFonts w:eastAsia="Times New Roman"/>
        </w:rPr>
        <w:t xml:space="preserve">3) </w:t>
      </w:r>
      <w:r w:rsidR="00B52B7A">
        <w:rPr>
          <w:rFonts w:eastAsia="Times New Roman"/>
        </w:rPr>
        <w:t>write paragraph about SEG-SELF/recc. for future image analysis, formulate table to compare all the codes</w:t>
      </w:r>
    </w:p>
    <w:p w14:paraId="040A6398" w14:textId="77777777" w:rsidR="00910933" w:rsidRPr="00910933" w:rsidRDefault="00C336BC" w:rsidP="00910933">
      <w:pPr>
        <w:pStyle w:val="NoSpacing"/>
        <w:rPr>
          <w:b/>
          <w:bCs/>
          <w:i/>
          <w:iCs/>
        </w:rPr>
      </w:pPr>
      <w:r w:rsidRPr="00910933">
        <w:rPr>
          <w:b/>
          <w:bCs/>
          <w:i/>
          <w:iCs/>
        </w:rPr>
        <w:t>III. Long-term goals </w:t>
      </w:r>
    </w:p>
    <w:p w14:paraId="1D9B7E96" w14:textId="77777777" w:rsidR="00C336BC" w:rsidRDefault="00910933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>-complete independent study before I finish Masters</w:t>
      </w:r>
    </w:p>
    <w:p w14:paraId="7153F517" w14:textId="77777777" w:rsidR="00910933" w:rsidRPr="00910933" w:rsidRDefault="00910933" w:rsidP="00910933">
      <w:pPr>
        <w:pStyle w:val="NoSpacing"/>
        <w:rPr>
          <w:rFonts w:eastAsia="Times New Roman"/>
        </w:rPr>
      </w:pPr>
      <w:r>
        <w:rPr>
          <w:rFonts w:eastAsia="Times New Roman"/>
        </w:rPr>
        <w:t>-complete publication before I finish Masters</w:t>
      </w:r>
    </w:p>
    <w:p w14:paraId="3CEE60D4" w14:textId="77777777" w:rsidR="00C336BC" w:rsidRPr="00910933" w:rsidRDefault="00C336BC" w:rsidP="00C336BC">
      <w:pPr>
        <w:shd w:val="clear" w:color="auto" w:fill="FFFFFF"/>
        <w:spacing w:before="100" w:beforeAutospacing="1" w:after="100" w:afterAutospacing="1"/>
        <w:rPr>
          <w:u w:val="single"/>
        </w:rPr>
      </w:pPr>
      <w:r w:rsidRPr="00910933">
        <w:rPr>
          <w:rFonts w:ascii="Bembo" w:hAnsi="Bembo"/>
          <w:b/>
          <w:bCs/>
          <w:color w:val="292526"/>
          <w:u w:val="single"/>
        </w:rPr>
        <w:t>Part B. Joint-Performance Feedback Meeting (Monthly)</w:t>
      </w:r>
    </w:p>
    <w:p w14:paraId="20056708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I. Feedback on mentoring</w:t>
      </w:r>
    </w:p>
    <w:p w14:paraId="0A4E525C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Frequency of interactions </w:t>
      </w:r>
    </w:p>
    <w:p w14:paraId="79BA4C97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interactions</w:t>
      </w:r>
      <w:r>
        <w:rPr>
          <w:rFonts w:ascii="Bembo" w:hAnsi="Bembo"/>
          <w:color w:val="292526"/>
        </w:rPr>
        <w:br/>
        <w:t>Level of involvement</w:t>
      </w:r>
      <w:r>
        <w:rPr>
          <w:rFonts w:ascii="Bembo" w:hAnsi="Bembo"/>
          <w:color w:val="292526"/>
        </w:rPr>
        <w:br/>
        <w:t>Positive aspects of interactions </w:t>
      </w:r>
    </w:p>
    <w:p w14:paraId="7B192D65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14:paraId="0FEF754E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II. Comments from mentor</w:t>
      </w:r>
    </w:p>
    <w:p w14:paraId="7073DD51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Quality of work Organization and efficiency </w:t>
      </w:r>
    </w:p>
    <w:p w14:paraId="27FE5E2B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Knowledge base </w:t>
      </w:r>
    </w:p>
    <w:p w14:paraId="646F6745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Communication skills </w:t>
      </w:r>
    </w:p>
    <w:p w14:paraId="20D99F21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Working relationships </w:t>
      </w:r>
    </w:p>
    <w:p w14:paraId="57BA7F64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Leadership/supervisory skills </w:t>
      </w:r>
    </w:p>
    <w:p w14:paraId="28B60755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Areas for effort/improvement</w:t>
      </w:r>
    </w:p>
    <w:p w14:paraId="6A43FFD9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lastRenderedPageBreak/>
        <w:t>III. Summary of discussion</w:t>
      </w:r>
    </w:p>
    <w:p w14:paraId="4DBB1BF8" w14:textId="77777777" w:rsidR="00C336BC" w:rsidRDefault="00C336BC" w:rsidP="00C336BC">
      <w:pPr>
        <w:shd w:val="clear" w:color="auto" w:fill="FFFFFF"/>
        <w:spacing w:before="100" w:beforeAutospacing="1" w:after="100" w:afterAutospacing="1"/>
        <w:rPr>
          <w:rFonts w:ascii="Bembo" w:hAnsi="Bembo"/>
          <w:color w:val="292526"/>
        </w:rPr>
      </w:pPr>
      <w:r>
        <w:rPr>
          <w:rFonts w:ascii="Bembo" w:hAnsi="Bembo"/>
          <w:color w:val="292526"/>
        </w:rPr>
        <w:t>Strengths/achievements</w:t>
      </w:r>
      <w:r>
        <w:rPr>
          <w:rFonts w:ascii="Bembo" w:hAnsi="Bembo"/>
          <w:color w:val="292526"/>
        </w:rPr>
        <w:br/>
        <w:t>Areas for effort/improvement </w:t>
      </w:r>
    </w:p>
    <w:p w14:paraId="1E2CE7C4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color w:val="292526"/>
        </w:rPr>
        <w:t>Research goals</w:t>
      </w:r>
      <w:r>
        <w:rPr>
          <w:rFonts w:ascii="Bembo" w:hAnsi="Bembo"/>
          <w:color w:val="292526"/>
        </w:rPr>
        <w:br/>
        <w:t>Long-term plans</w:t>
      </w:r>
    </w:p>
    <w:p w14:paraId="3BC4088B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Director: </w:t>
      </w:r>
      <w:r>
        <w:rPr>
          <w:rFonts w:ascii="Bembo" w:hAnsi="Bembo"/>
          <w:color w:val="292526"/>
        </w:rPr>
        <w:t>_____________________________________________________ </w:t>
      </w:r>
    </w:p>
    <w:p w14:paraId="6A889B21" w14:textId="77777777" w:rsidR="00C336BC" w:rsidRDefault="00C336BC" w:rsidP="00C336BC">
      <w:pPr>
        <w:shd w:val="clear" w:color="auto" w:fill="FFFFFF"/>
        <w:spacing w:before="100" w:beforeAutospacing="1" w:after="100" w:afterAutospacing="1"/>
      </w:pPr>
      <w:r>
        <w:rPr>
          <w:rFonts w:ascii="Bembo" w:hAnsi="Bembo"/>
          <w:b/>
          <w:bCs/>
          <w:color w:val="292526"/>
        </w:rPr>
        <w:t>Lab Member: </w:t>
      </w:r>
      <w:r>
        <w:rPr>
          <w:rFonts w:ascii="Bembo" w:hAnsi="Bembo"/>
          <w:color w:val="292526"/>
        </w:rPr>
        <w:t>_____________________________________________________ </w:t>
      </w:r>
      <w:r>
        <w:rPr>
          <w:rFonts w:ascii="Bembo" w:hAnsi="Bembo"/>
          <w:b/>
          <w:bCs/>
          <w:color w:val="292526"/>
        </w:rPr>
        <w:t>Date: </w:t>
      </w:r>
      <w:r>
        <w:rPr>
          <w:rFonts w:ascii="Bembo" w:hAnsi="Bembo"/>
          <w:color w:val="292526"/>
        </w:rPr>
        <w:t>_____________</w:t>
      </w:r>
    </w:p>
    <w:sectPr w:rsidR="00C33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mbo">
    <w:charset w:val="00"/>
    <w:family w:val="roman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3509F0"/>
    <w:multiLevelType w:val="hybridMultilevel"/>
    <w:tmpl w:val="A718CA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7A"/>
    <w:rsid w:val="00051725"/>
    <w:rsid w:val="00195B3F"/>
    <w:rsid w:val="003573F5"/>
    <w:rsid w:val="003F6079"/>
    <w:rsid w:val="00490038"/>
    <w:rsid w:val="00537888"/>
    <w:rsid w:val="00595765"/>
    <w:rsid w:val="005A1B11"/>
    <w:rsid w:val="005E35F6"/>
    <w:rsid w:val="00797A7C"/>
    <w:rsid w:val="00910933"/>
    <w:rsid w:val="00962962"/>
    <w:rsid w:val="009D0E23"/>
    <w:rsid w:val="00B36FD9"/>
    <w:rsid w:val="00B52B7A"/>
    <w:rsid w:val="00BA75DF"/>
    <w:rsid w:val="00BF5245"/>
    <w:rsid w:val="00C336BC"/>
    <w:rsid w:val="00CF38C8"/>
    <w:rsid w:val="00DD5718"/>
    <w:rsid w:val="00E9691A"/>
    <w:rsid w:val="00F216D8"/>
    <w:rsid w:val="00F9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48D66"/>
  <w15:chartTrackingRefBased/>
  <w15:docId w15:val="{401AB8CD-BFAF-4402-9DB5-4BBBF6E3E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6BC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0933"/>
    <w:pPr>
      <w:ind w:left="720"/>
      <w:contextualSpacing/>
    </w:pPr>
  </w:style>
  <w:style w:type="paragraph" w:styleId="NoSpacing">
    <w:name w:val="No Spacing"/>
    <w:uiPriority w:val="1"/>
    <w:qFormat/>
    <w:rsid w:val="00910933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8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flor\Documents\Custom%20Office%20Templates\WPR_nflorio_Spring202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4" ma:contentTypeDescription="Create a new document." ma:contentTypeScope="" ma:versionID="e683721ff3cea28637e79ce015c4e1e2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7f0877ce33ed44802f5e632e5c6a9d7f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12E07C-FF68-4EC6-8F6F-68C15CE34869}"/>
</file>

<file path=customXml/itemProps2.xml><?xml version="1.0" encoding="utf-8"?>
<ds:datastoreItem xmlns:ds="http://schemas.openxmlformats.org/officeDocument/2006/customXml" ds:itemID="{4D720F7F-84C1-4D5B-BD2B-CE53B729B06F}"/>
</file>

<file path=customXml/itemProps3.xml><?xml version="1.0" encoding="utf-8"?>
<ds:datastoreItem xmlns:ds="http://schemas.openxmlformats.org/officeDocument/2006/customXml" ds:itemID="{2A140484-A7D3-435D-9DB9-A3CBF12E2325}"/>
</file>

<file path=docProps/app.xml><?xml version="1.0" encoding="utf-8"?>
<Properties xmlns="http://schemas.openxmlformats.org/officeDocument/2006/extended-properties" xmlns:vt="http://schemas.openxmlformats.org/officeDocument/2006/docPropsVTypes">
  <Template>WPR_nflorio_Spring2021</Template>
  <TotalTime>29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Florio</dc:creator>
  <cp:keywords/>
  <dc:description/>
  <cp:lastModifiedBy>Nicholas Florio</cp:lastModifiedBy>
  <cp:revision>2</cp:revision>
  <dcterms:created xsi:type="dcterms:W3CDTF">2021-03-08T17:47:00Z</dcterms:created>
  <dcterms:modified xsi:type="dcterms:W3CDTF">2021-03-14T19:32:00Z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  <property fmtid="{D5CDD505-2E9C-101B-9397-08002B2CF9AE}" pid="3" name="Order">
    <vt:r8>17000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