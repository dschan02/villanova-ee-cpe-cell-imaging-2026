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Pr="00910933" w:rsidR="00C336BC" w:rsidP="00C336BC" w:rsidRDefault="00C336BC" w14:paraId="4310E896" w14:textId="77777777">
      <w:pPr>
        <w:spacing w:before="100" w:beforeAutospacing="1" w:after="100" w:afterAutospacing="1"/>
        <w:rPr>
          <w:u w:val="single"/>
        </w:rPr>
      </w:pPr>
      <w:r w:rsidRPr="00910933">
        <w:rPr>
          <w:rFonts w:ascii="Bembo" w:hAnsi="Bembo"/>
          <w:b/>
          <w:bCs/>
          <w:color w:val="292526"/>
          <w:u w:val="single"/>
        </w:rPr>
        <w:t>Part A. Review of Goals (Weekly)</w:t>
      </w:r>
    </w:p>
    <w:p w:rsidRPr="00910933" w:rsidR="00C336BC" w:rsidP="66C29E53" w:rsidRDefault="00C336BC" w14:paraId="7AB78BFE" w14:textId="3AF2400C">
      <w:pPr>
        <w:pStyle w:val="NoSpacing"/>
        <w:rPr>
          <w:b w:val="1"/>
          <w:bCs w:val="1"/>
          <w:i w:val="1"/>
          <w:iCs w:val="1"/>
        </w:rPr>
      </w:pPr>
      <w:r w:rsidR="00C336BC">
        <w:rPr/>
        <w:t>Name: </w:t>
      </w:r>
      <w:r w:rsidR="00910933">
        <w:rPr/>
        <w:t xml:space="preserve">Nicholas Florio  </w:t>
      </w:r>
      <w:r w:rsidR="00C336BC">
        <w:rPr/>
        <w:t> Date: </w:t>
      </w:r>
      <w:r w:rsidR="00445E1B">
        <w:rPr/>
        <w:t>2/</w:t>
      </w:r>
      <w:r w:rsidR="24E1C3FA">
        <w:rPr/>
        <w:t>15</w:t>
      </w:r>
      <w:r w:rsidR="00445E1B">
        <w:rPr/>
        <w:t>/21</w:t>
      </w:r>
      <w:r>
        <w:br/>
      </w:r>
      <w:r w:rsidRPr="66C29E53" w:rsidR="00C336BC">
        <w:rPr>
          <w:b w:val="1"/>
          <w:bCs w:val="1"/>
          <w:i w:val="1"/>
          <w:iCs w:val="1"/>
        </w:rPr>
        <w:t>I. Completed Tasks</w:t>
      </w:r>
    </w:p>
    <w:p w:rsidR="00910933" w:rsidP="00910933" w:rsidRDefault="00910933" w14:paraId="6E8296BE" w14:textId="6CCC593D">
      <w:pPr>
        <w:pStyle w:val="NoSpacing"/>
      </w:pPr>
      <w:r w:rsidR="00910933">
        <w:rPr/>
        <w:t>-</w:t>
      </w:r>
      <w:r w:rsidR="5E8DAD2B">
        <w:rPr/>
        <w:t>Weekly Progress report template created, shared in OneDrive</w:t>
      </w:r>
    </w:p>
    <w:p w:rsidR="00910933" w:rsidP="00910933" w:rsidRDefault="00910933" w14:paraId="22DDE073" w14:textId="32EBDE8D">
      <w:pPr>
        <w:pStyle w:val="NoSpacing"/>
      </w:pPr>
      <w:r w:rsidR="00910933">
        <w:rPr/>
        <w:t>-</w:t>
      </w:r>
      <w:r w:rsidR="764B66D3">
        <w:rPr/>
        <w:t xml:space="preserve">OneDrive set up, and shared with Dr. Wynne, deliverables </w:t>
      </w:r>
      <w:r w:rsidR="764B66D3">
        <w:rPr/>
        <w:t>gathered.</w:t>
      </w:r>
    </w:p>
    <w:p w:rsidR="00910933" w:rsidP="00910933" w:rsidRDefault="00910933" w14:paraId="34F86522" w14:textId="06C04476">
      <w:pPr>
        <w:pStyle w:val="NoSpacing"/>
      </w:pPr>
      <w:r w:rsidR="00910933">
        <w:rPr/>
        <w:t>-</w:t>
      </w:r>
      <w:r w:rsidR="6023C936">
        <w:rPr/>
        <w:t xml:space="preserve">started refresh on project and </w:t>
      </w:r>
      <w:proofErr w:type="spellStart"/>
      <w:r w:rsidR="6023C936">
        <w:rPr/>
        <w:t>matlab</w:t>
      </w:r>
      <w:proofErr w:type="spellEnd"/>
      <w:r w:rsidR="6023C936">
        <w:rPr/>
        <w:t xml:space="preserve"> scope – would like a run through of what Dr. Wynne has already done on Matlab, and overarching goal mentioned In Independent study approval </w:t>
      </w:r>
      <w:r w:rsidR="6023C936">
        <w:rPr/>
        <w:t>form</w:t>
      </w:r>
    </w:p>
    <w:p w:rsidR="00910933" w:rsidP="00910933" w:rsidRDefault="00910933" w14:paraId="384C9C86" w14:textId="77777777">
      <w:pPr>
        <w:pStyle w:val="NoSpacing"/>
      </w:pPr>
      <w:r>
        <w:t>-</w:t>
      </w:r>
    </w:p>
    <w:p w:rsidRPr="00910933" w:rsidR="00C336BC" w:rsidP="00910933" w:rsidRDefault="00C336BC" w14:paraId="6E1D8BFB" w14:textId="77777777">
      <w:pPr>
        <w:pStyle w:val="NoSpacing"/>
        <w:rPr>
          <w:b/>
          <w:bCs/>
          <w:i/>
          <w:iCs/>
        </w:rPr>
      </w:pPr>
      <w:r w:rsidRPr="00910933">
        <w:rPr>
          <w:b/>
          <w:bCs/>
          <w:i/>
          <w:iCs/>
        </w:rPr>
        <w:t>II. Tasks for the week</w:t>
      </w:r>
    </w:p>
    <w:p w:rsidR="009D0E23" w:rsidP="009D0E23" w:rsidRDefault="009D0E23" w14:paraId="7E900B13" w14:textId="077031FD">
      <w:pPr>
        <w:rPr>
          <w:rFonts w:eastAsia="Times New Roman"/>
        </w:rPr>
      </w:pPr>
      <w:r>
        <w:rPr>
          <w:rFonts w:eastAsia="Times New Roman"/>
        </w:rPr>
        <w:t>1)</w:t>
      </w:r>
      <w:r w:rsidR="00445E1B">
        <w:rPr>
          <w:rFonts w:eastAsia="Times New Roman"/>
        </w:rPr>
        <w:t xml:space="preserve"> </w:t>
      </w:r>
      <w:r w:rsidR="008E010D">
        <w:rPr>
          <w:rFonts w:eastAsia="Times New Roman"/>
        </w:rPr>
        <w:t>make weekly schedule template for research progress and begin to share in OneDrive</w:t>
      </w:r>
    </w:p>
    <w:p w:rsidR="008E010D" w:rsidP="009D0E23" w:rsidRDefault="009D0E23" w14:paraId="27A7F3FC" w14:textId="03F5B1B7">
      <w:pPr>
        <w:rPr>
          <w:rFonts w:eastAsia="Times New Roman"/>
        </w:rPr>
      </w:pPr>
      <w:r>
        <w:rPr>
          <w:rFonts w:eastAsia="Times New Roman"/>
        </w:rPr>
        <w:t>2)  </w:t>
      </w:r>
      <w:r w:rsidR="008E010D">
        <w:rPr>
          <w:rFonts w:eastAsia="Times New Roman"/>
        </w:rPr>
        <w:t>set up OneDrive and share with Dr. Wynne, upload deliverables</w:t>
      </w:r>
    </w:p>
    <w:p w:rsidR="009D0E23" w:rsidP="009D0E23" w:rsidRDefault="009D0E23" w14:paraId="354360F0" w14:textId="1F4F3101">
      <w:pPr>
        <w:rPr>
          <w:rFonts w:eastAsia="Times New Roman"/>
        </w:rPr>
      </w:pPr>
      <w:r>
        <w:rPr>
          <w:rFonts w:eastAsia="Times New Roman"/>
        </w:rPr>
        <w:t xml:space="preserve">3) </w:t>
      </w:r>
      <w:r w:rsidR="008E010D">
        <w:rPr>
          <w:rFonts w:eastAsia="Times New Roman"/>
        </w:rPr>
        <w:t xml:space="preserve"> refresh on project and Matlab scope, jog memory, code</w:t>
      </w:r>
    </w:p>
    <w:p w:rsidRPr="00910933" w:rsidR="00910933" w:rsidP="00910933" w:rsidRDefault="00C336BC" w14:paraId="74EAA2A3" w14:textId="77777777">
      <w:pPr>
        <w:pStyle w:val="NoSpacing"/>
        <w:rPr>
          <w:b/>
          <w:bCs/>
          <w:i/>
          <w:iCs/>
        </w:rPr>
      </w:pPr>
      <w:r w:rsidRPr="00910933">
        <w:rPr>
          <w:b/>
          <w:bCs/>
          <w:i/>
          <w:iCs/>
        </w:rPr>
        <w:t>III. Long-term goals </w:t>
      </w:r>
    </w:p>
    <w:p w:rsidR="00C336BC" w:rsidP="00910933" w:rsidRDefault="00910933" w14:paraId="686E440B" w14:textId="77777777">
      <w:pPr>
        <w:pStyle w:val="NoSpacing"/>
        <w:rPr>
          <w:rFonts w:eastAsia="Times New Roman"/>
        </w:rPr>
      </w:pPr>
      <w:r>
        <w:rPr>
          <w:rFonts w:eastAsia="Times New Roman"/>
        </w:rPr>
        <w:t>-complete independent study before I finish Masters</w:t>
      </w:r>
    </w:p>
    <w:p w:rsidRPr="00910933" w:rsidR="00910933" w:rsidP="00910933" w:rsidRDefault="00910933" w14:paraId="69354B83" w14:textId="77777777">
      <w:pPr>
        <w:pStyle w:val="NoSpacing"/>
        <w:rPr>
          <w:rFonts w:eastAsia="Times New Roman"/>
        </w:rPr>
      </w:pPr>
      <w:r>
        <w:rPr>
          <w:rFonts w:eastAsia="Times New Roman"/>
        </w:rPr>
        <w:t>-complete publication before I finish Masters</w:t>
      </w:r>
    </w:p>
    <w:p w:rsidRPr="00910933" w:rsidR="00C336BC" w:rsidP="00C336BC" w:rsidRDefault="00C336BC" w14:paraId="3C9EC18C" w14:textId="77777777">
      <w:pPr>
        <w:shd w:val="clear" w:color="auto" w:fill="FFFFFF"/>
        <w:spacing w:before="100" w:beforeAutospacing="1" w:after="100" w:afterAutospacing="1"/>
        <w:rPr>
          <w:u w:val="single"/>
        </w:rPr>
      </w:pPr>
      <w:r w:rsidRPr="00910933">
        <w:rPr>
          <w:rFonts w:ascii="Bembo" w:hAnsi="Bembo"/>
          <w:b/>
          <w:bCs/>
          <w:color w:val="292526"/>
          <w:u w:val="single"/>
        </w:rPr>
        <w:t>Part B. Joint-Performance Feedback Meeting (Monthly)</w:t>
      </w:r>
    </w:p>
    <w:p w:rsidR="00C336BC" w:rsidP="00C336BC" w:rsidRDefault="00C336BC" w14:paraId="3173F359" w14:textId="77777777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b/>
          <w:bCs/>
          <w:color w:val="292526"/>
        </w:rPr>
        <w:t>I. Feedback on mentoring</w:t>
      </w:r>
    </w:p>
    <w:p w:rsidR="00C336BC" w:rsidP="00C336BC" w:rsidRDefault="00C336BC" w14:paraId="484B6EDB" w14:textId="77777777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color w:val="292526"/>
        </w:rPr>
        <w:t>Frequency of interactions </w:t>
      </w:r>
    </w:p>
    <w:p w:rsidR="00C336BC" w:rsidP="00C336BC" w:rsidRDefault="00C336BC" w14:paraId="10E89304" w14:textId="77777777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color w:val="292526"/>
        </w:rPr>
        <w:t>Quality of interactions</w:t>
      </w:r>
      <w:r>
        <w:rPr>
          <w:rFonts w:ascii="Bembo" w:hAnsi="Bembo"/>
          <w:color w:val="292526"/>
        </w:rPr>
        <w:br/>
      </w:r>
      <w:r>
        <w:rPr>
          <w:rFonts w:ascii="Bembo" w:hAnsi="Bembo"/>
          <w:color w:val="292526"/>
        </w:rPr>
        <w:t>Level of involvement</w:t>
      </w:r>
      <w:r>
        <w:rPr>
          <w:rFonts w:ascii="Bembo" w:hAnsi="Bembo"/>
          <w:color w:val="292526"/>
        </w:rPr>
        <w:br/>
      </w:r>
      <w:r>
        <w:rPr>
          <w:rFonts w:ascii="Bembo" w:hAnsi="Bembo"/>
          <w:color w:val="292526"/>
        </w:rPr>
        <w:t>Positive aspects of interactions </w:t>
      </w:r>
    </w:p>
    <w:p w:rsidR="00C336BC" w:rsidP="00C336BC" w:rsidRDefault="00C336BC" w14:paraId="455CB08F" w14:textId="77777777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color w:val="292526"/>
        </w:rPr>
        <w:t>Areas for effort/improvement</w:t>
      </w:r>
    </w:p>
    <w:p w:rsidR="00C336BC" w:rsidP="00C336BC" w:rsidRDefault="00C336BC" w14:paraId="0FEE28F5" w14:textId="77777777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b/>
          <w:bCs/>
          <w:color w:val="292526"/>
        </w:rPr>
        <w:t>II. Comments from mentor</w:t>
      </w:r>
    </w:p>
    <w:p w:rsidR="00C336BC" w:rsidP="00C336BC" w:rsidRDefault="00C336BC" w14:paraId="3EA5EBA9" w14:textId="77777777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color w:val="292526"/>
        </w:rPr>
        <w:t>Quality of work Organization and efficiency </w:t>
      </w:r>
    </w:p>
    <w:p w:rsidR="00C336BC" w:rsidP="00C336BC" w:rsidRDefault="00C336BC" w14:paraId="7E4E961F" w14:textId="77777777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color w:val="292526"/>
        </w:rPr>
        <w:t>Knowledge base </w:t>
      </w:r>
    </w:p>
    <w:p w:rsidR="00C336BC" w:rsidP="00C336BC" w:rsidRDefault="00C336BC" w14:paraId="27E21A66" w14:textId="77777777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color w:val="292526"/>
        </w:rPr>
        <w:t>Communication skills </w:t>
      </w:r>
    </w:p>
    <w:p w:rsidR="00C336BC" w:rsidP="00C336BC" w:rsidRDefault="00C336BC" w14:paraId="281B8DB4" w14:textId="77777777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color w:val="292526"/>
        </w:rPr>
        <w:t>Working relationships </w:t>
      </w:r>
    </w:p>
    <w:p w:rsidR="00C336BC" w:rsidP="00C336BC" w:rsidRDefault="00C336BC" w14:paraId="4417F347" w14:textId="77777777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color w:val="292526"/>
        </w:rPr>
        <w:t>Leadership/supervisory skills </w:t>
      </w:r>
    </w:p>
    <w:p w:rsidR="00C336BC" w:rsidP="00C336BC" w:rsidRDefault="00C336BC" w14:paraId="65DCD02B" w14:textId="77777777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color w:val="292526"/>
        </w:rPr>
        <w:t>Areas for effort/improvement</w:t>
      </w:r>
    </w:p>
    <w:p w:rsidR="00C336BC" w:rsidP="00C336BC" w:rsidRDefault="00C336BC" w14:paraId="632AF89B" w14:textId="77777777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b/>
          <w:bCs/>
          <w:color w:val="292526"/>
        </w:rPr>
        <w:t>III. Summary of discussion</w:t>
      </w:r>
    </w:p>
    <w:p w:rsidR="00C336BC" w:rsidP="00C336BC" w:rsidRDefault="00C336BC" w14:paraId="02903D3C" w14:textId="77777777">
      <w:pPr>
        <w:shd w:val="clear" w:color="auto" w:fill="FFFFFF"/>
        <w:spacing w:before="100" w:beforeAutospacing="1" w:after="100" w:afterAutospacing="1"/>
        <w:rPr>
          <w:rFonts w:ascii="Bembo" w:hAnsi="Bembo"/>
          <w:color w:val="292526"/>
        </w:rPr>
      </w:pPr>
      <w:r>
        <w:rPr>
          <w:rFonts w:ascii="Bembo" w:hAnsi="Bembo"/>
          <w:color w:val="292526"/>
        </w:rPr>
        <w:t>Strengths/achievements</w:t>
      </w:r>
      <w:r>
        <w:rPr>
          <w:rFonts w:ascii="Bembo" w:hAnsi="Bembo"/>
          <w:color w:val="292526"/>
        </w:rPr>
        <w:br/>
      </w:r>
      <w:r>
        <w:rPr>
          <w:rFonts w:ascii="Bembo" w:hAnsi="Bembo"/>
          <w:color w:val="292526"/>
        </w:rPr>
        <w:t>Areas for effort/improvement </w:t>
      </w:r>
    </w:p>
    <w:p w:rsidR="00C336BC" w:rsidP="00C336BC" w:rsidRDefault="00C336BC" w14:paraId="7289E1FD" w14:textId="77777777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color w:val="292526"/>
        </w:rPr>
        <w:t>Research goals</w:t>
      </w:r>
      <w:r>
        <w:rPr>
          <w:rFonts w:ascii="Bembo" w:hAnsi="Bembo"/>
          <w:color w:val="292526"/>
        </w:rPr>
        <w:br/>
      </w:r>
      <w:r>
        <w:rPr>
          <w:rFonts w:ascii="Bembo" w:hAnsi="Bembo"/>
          <w:color w:val="292526"/>
        </w:rPr>
        <w:t>Long-term plans</w:t>
      </w:r>
    </w:p>
    <w:p w:rsidR="00C336BC" w:rsidP="00C336BC" w:rsidRDefault="00C336BC" w14:paraId="2EAF93C9" w14:textId="77777777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b/>
          <w:bCs/>
          <w:color w:val="292526"/>
        </w:rPr>
        <w:lastRenderedPageBreak/>
        <w:t>Lab Director: </w:t>
      </w:r>
      <w:r>
        <w:rPr>
          <w:rFonts w:ascii="Bembo" w:hAnsi="Bembo"/>
          <w:color w:val="292526"/>
        </w:rPr>
        <w:t>_____________________________________________________ </w:t>
      </w:r>
    </w:p>
    <w:p w:rsidR="00C336BC" w:rsidP="00C336BC" w:rsidRDefault="00C336BC" w14:paraId="20C54D94" w14:textId="77777777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b/>
          <w:bCs/>
          <w:color w:val="292526"/>
        </w:rPr>
        <w:t>Lab Member: </w:t>
      </w:r>
      <w:r>
        <w:rPr>
          <w:rFonts w:ascii="Bembo" w:hAnsi="Bembo"/>
          <w:color w:val="292526"/>
        </w:rPr>
        <w:t>_____________________________________________________ </w:t>
      </w:r>
      <w:r>
        <w:rPr>
          <w:rFonts w:ascii="Bembo" w:hAnsi="Bembo"/>
          <w:b/>
          <w:bCs/>
          <w:color w:val="292526"/>
        </w:rPr>
        <w:t>Date: </w:t>
      </w:r>
      <w:r>
        <w:rPr>
          <w:rFonts w:ascii="Bembo" w:hAnsi="Bembo"/>
          <w:color w:val="292526"/>
        </w:rPr>
        <w:t>_____________</w:t>
      </w:r>
    </w:p>
    <w:sectPr w:rsidR="00C336BC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embo">
    <w:altName w:val="Bembo"/>
    <w:charset w:val="00"/>
    <w:family w:val="roman"/>
    <w:pitch w:val="variable"/>
    <w:sig w:usb0="8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93509F0"/>
    <w:multiLevelType w:val="hybridMultilevel"/>
    <w:tmpl w:val="A718CA6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 wp14">
  <w:zoom w:percent="100"/>
  <w:attachedTemplate r:id="rId1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E1B"/>
    <w:rsid w:val="00051725"/>
    <w:rsid w:val="00195B3F"/>
    <w:rsid w:val="003573F5"/>
    <w:rsid w:val="00445E1B"/>
    <w:rsid w:val="00490038"/>
    <w:rsid w:val="00537888"/>
    <w:rsid w:val="00595765"/>
    <w:rsid w:val="005A1B11"/>
    <w:rsid w:val="005E35F6"/>
    <w:rsid w:val="00797A7C"/>
    <w:rsid w:val="008E010D"/>
    <w:rsid w:val="00910933"/>
    <w:rsid w:val="00962962"/>
    <w:rsid w:val="009D0E23"/>
    <w:rsid w:val="00BA75DF"/>
    <w:rsid w:val="00BF5245"/>
    <w:rsid w:val="00C336BC"/>
    <w:rsid w:val="00CF38C8"/>
    <w:rsid w:val="00DD5718"/>
    <w:rsid w:val="00E9691A"/>
    <w:rsid w:val="00F216D8"/>
    <w:rsid w:val="00F97B4F"/>
    <w:rsid w:val="0E16D045"/>
    <w:rsid w:val="24E1C3FA"/>
    <w:rsid w:val="27E57A69"/>
    <w:rsid w:val="41AA4130"/>
    <w:rsid w:val="43461191"/>
    <w:rsid w:val="5E8DAD2B"/>
    <w:rsid w:val="6023C936"/>
    <w:rsid w:val="66C29E53"/>
    <w:rsid w:val="764B6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94F48"/>
  <w15:chartTrackingRefBased/>
  <w15:docId w15:val="{57F77DB4-CA88-42B4-9861-E322CCBC6BC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336BC"/>
    <w:pPr>
      <w:spacing w:after="0" w:line="240" w:lineRule="auto"/>
    </w:pPr>
    <w:rPr>
      <w:rFonts w:ascii="Calibri" w:hAnsi="Calibri" w:cs="Calibri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0933"/>
    <w:pPr>
      <w:ind w:left="720"/>
      <w:contextualSpacing/>
    </w:pPr>
  </w:style>
  <w:style w:type="paragraph" w:styleId="NoSpacing">
    <w:name w:val="No Spacing"/>
    <w:uiPriority w:val="1"/>
    <w:qFormat/>
    <w:rsid w:val="00910933"/>
    <w:pPr>
      <w:spacing w:after="0" w:line="240" w:lineRule="auto"/>
    </w:pPr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784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0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flor\Documents\Custom%20Office%20Templates\WPR_nflorio_Spring202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7DFB23BD9BB14DBAA00A09D22FB835" ma:contentTypeVersion="4" ma:contentTypeDescription="Create a new document." ma:contentTypeScope="" ma:versionID="e683721ff3cea28637e79ce015c4e1e2">
  <xsd:schema xmlns:xsd="http://www.w3.org/2001/XMLSchema" xmlns:xs="http://www.w3.org/2001/XMLSchema" xmlns:p="http://schemas.microsoft.com/office/2006/metadata/properties" xmlns:ns2="eb5155ac-509b-4df1-8c7d-3e0eccb07f7b" targetNamespace="http://schemas.microsoft.com/office/2006/metadata/properties" ma:root="true" ma:fieldsID="7f0877ce33ed44802f5e632e5c6a9d7f" ns2:_="">
    <xsd:import namespace="eb5155ac-509b-4df1-8c7d-3e0eccb07f7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5155ac-509b-4df1-8c7d-3e0eccb07f7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5E4FD27-79AD-419E-860B-24B65C1C78BA}"/>
</file>

<file path=customXml/itemProps2.xml><?xml version="1.0" encoding="utf-8"?>
<ds:datastoreItem xmlns:ds="http://schemas.openxmlformats.org/officeDocument/2006/customXml" ds:itemID="{0A6D8291-20E4-4B53-BFFD-533B1EDD4170}"/>
</file>

<file path=customXml/itemProps3.xml><?xml version="1.0" encoding="utf-8"?>
<ds:datastoreItem xmlns:ds="http://schemas.openxmlformats.org/officeDocument/2006/customXml" ds:itemID="{B17A5EB9-2FCA-4B18-8F12-06C0146FAF0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WPR_nflorio_Spring2021</ap:Template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Florio</dc:creator>
  <cp:keywords/>
  <dc:description/>
  <cp:lastModifiedBy>Nicholas Florio</cp:lastModifiedBy>
  <cp:revision>4</cp:revision>
  <dcterms:created xsi:type="dcterms:W3CDTF">2021-02-06T02:01:00Z</dcterms:created>
  <dcterms:modified xsi:type="dcterms:W3CDTF">2021-02-15T16:35:04Z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0x010100797DFB23BD9BB14DBAA00A09D22FB835</vt:lpwstr>
  </property>
  <property fmtid="{D5CDD505-2E9C-101B-9397-08002B2CF9AE}" pid="3" name="Order">
    <vt:r8>8700</vt:r8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</Properties>
</file>