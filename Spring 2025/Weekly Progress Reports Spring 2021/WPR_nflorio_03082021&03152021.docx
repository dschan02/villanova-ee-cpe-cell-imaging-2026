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C29AE" w14:textId="77777777" w:rsidR="00C336BC" w:rsidRPr="00910933" w:rsidRDefault="00C336BC" w:rsidP="00C336BC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14:paraId="7417E83A" w14:textId="0E706B8F" w:rsidR="00C336BC" w:rsidRPr="00910933" w:rsidRDefault="00C336BC" w:rsidP="00910933">
      <w:pPr>
        <w:pStyle w:val="NoSpacing"/>
        <w:rPr>
          <w:b/>
          <w:bCs/>
          <w:i/>
          <w:iCs/>
        </w:rPr>
      </w:pPr>
      <w:r>
        <w:t>Name: </w:t>
      </w:r>
      <w:r w:rsidR="00910933">
        <w:t xml:space="preserve">Nicholas Florio  </w:t>
      </w:r>
      <w:r>
        <w:t> Date: </w:t>
      </w:r>
      <w:r w:rsidR="00B52B7A">
        <w:t>3/8/2021</w:t>
      </w:r>
      <w:r w:rsidR="00B36FD9">
        <w:t xml:space="preserve"> &amp; 3/15/2021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5434E81D" w14:textId="4EF0BBE7" w:rsidR="00910933" w:rsidRDefault="00910933" w:rsidP="00910933">
      <w:pPr>
        <w:pStyle w:val="NoSpacing"/>
      </w:pPr>
      <w:r>
        <w:t>-</w:t>
      </w:r>
      <w:r w:rsidR="00B52B7A">
        <w:t xml:space="preserve"> played around with some pixel sizing-in respect to filtering to identify perimeters</w:t>
      </w:r>
    </w:p>
    <w:p w14:paraId="0CB981DF" w14:textId="0FF19B4E" w:rsidR="00910933" w:rsidRDefault="00910933" w:rsidP="00910933">
      <w:pPr>
        <w:pStyle w:val="NoSpacing"/>
      </w:pPr>
      <w:r>
        <w:t>-</w:t>
      </w:r>
      <w:r w:rsidR="00B52B7A">
        <w:t xml:space="preserve"> found potential use for high-def filtering of result of Dr. Wynne’s mask code (.</w:t>
      </w:r>
      <w:proofErr w:type="spellStart"/>
      <w:r w:rsidR="00B52B7A">
        <w:t>tif</w:t>
      </w:r>
      <w:proofErr w:type="spellEnd"/>
      <w:r w:rsidR="00B52B7A">
        <w:t xml:space="preserve"> file provided in the initial resources package sent via email last semester)</w:t>
      </w:r>
    </w:p>
    <w:p w14:paraId="43B7F99D" w14:textId="5C61B7EA" w:rsidR="00910933" w:rsidRDefault="00910933" w:rsidP="00910933">
      <w:pPr>
        <w:pStyle w:val="NoSpacing"/>
      </w:pPr>
      <w:r>
        <w:t>-</w:t>
      </w:r>
      <w:r w:rsidR="00B52B7A">
        <w:t xml:space="preserve"> tried to introduce histogram, had difficulty implementing one that was as clear as previous class project</w:t>
      </w:r>
      <w:r w:rsidR="003F6079">
        <w:t>, I was however able to use point plotting to see differences in RGB levels of the regular image and the segmented one</w:t>
      </w:r>
    </w:p>
    <w:p w14:paraId="03EFDF52" w14:textId="0C4F947B" w:rsidR="00910933" w:rsidRDefault="00910933" w:rsidP="00910933">
      <w:pPr>
        <w:pStyle w:val="NoSpacing"/>
      </w:pPr>
      <w:r>
        <w:t>-</w:t>
      </w:r>
      <w:r w:rsidR="00B36FD9">
        <w:t xml:space="preserve">utilized the Image </w:t>
      </w:r>
      <w:proofErr w:type="spellStart"/>
      <w:r w:rsidR="00B36FD9">
        <w:t>Segmenter</w:t>
      </w:r>
      <w:proofErr w:type="spellEnd"/>
      <w:r w:rsidR="00B36FD9">
        <w:t xml:space="preserve"> App- walked through some of the features such as threshold, measuring diameters of circles, and filling in circles and creating a new mask- this is basically the manual version of the Pedro reference code- should look into automation with this app if possible</w:t>
      </w:r>
    </w:p>
    <w:p w14:paraId="2456F3C1" w14:textId="77777777" w:rsidR="00C336BC" w:rsidRPr="00910933" w:rsidRDefault="00C336BC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36D1F7F9" w14:textId="2CA5ECF3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1)</w:t>
      </w:r>
      <w:r w:rsidR="00B52B7A">
        <w:rPr>
          <w:rFonts w:eastAsia="Times New Roman"/>
        </w:rPr>
        <w:t xml:space="preserve"> Play around w/ pixel size &amp; throughput</w:t>
      </w:r>
    </w:p>
    <w:p w14:paraId="3022E286" w14:textId="4885CD7E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2)  </w:t>
      </w:r>
      <w:r w:rsidR="00B52B7A">
        <w:rPr>
          <w:rFonts w:eastAsia="Times New Roman"/>
        </w:rPr>
        <w:t>read image, look @histogram (tells where to look), match pattern/pixel of 3 cells</w:t>
      </w:r>
    </w:p>
    <w:p w14:paraId="45590B11" w14:textId="06794D17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 xml:space="preserve">3) </w:t>
      </w:r>
      <w:r w:rsidR="00B52B7A">
        <w:rPr>
          <w:rFonts w:eastAsia="Times New Roman"/>
        </w:rPr>
        <w:t>write paragraph about SEG-SELF/</w:t>
      </w:r>
      <w:proofErr w:type="spellStart"/>
      <w:r w:rsidR="00B52B7A">
        <w:rPr>
          <w:rFonts w:eastAsia="Times New Roman"/>
        </w:rPr>
        <w:t>recc</w:t>
      </w:r>
      <w:proofErr w:type="spellEnd"/>
      <w:r w:rsidR="00B52B7A">
        <w:rPr>
          <w:rFonts w:eastAsia="Times New Roman"/>
        </w:rPr>
        <w:t>. for future image analysis, formulate table to compare all the codes</w:t>
      </w:r>
    </w:p>
    <w:p w14:paraId="040A6398" w14:textId="77777777" w:rsidR="00910933" w:rsidRPr="00910933" w:rsidRDefault="00C336BC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1D9B7E96" w14:textId="77777777" w:rsidR="00C336BC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7153F517" w14:textId="77777777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3CEE60D4" w14:textId="77777777" w:rsidR="00C336BC" w:rsidRPr="00910933" w:rsidRDefault="00C336BC" w:rsidP="00C336BC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14:paraId="20056708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0A4E525C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79BA4C97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7B192D6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0FEF754E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7073DD5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27FE5E2B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646F674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20D99F2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57BA7F64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28B6075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6A43FFD9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lastRenderedPageBreak/>
        <w:t>III. Summary of discussion</w:t>
      </w:r>
    </w:p>
    <w:p w14:paraId="4DBB1BF8" w14:textId="77777777" w:rsidR="00C336BC" w:rsidRDefault="00C336BC" w:rsidP="00C336BC">
      <w:pPr>
        <w:shd w:val="clear" w:color="auto" w:fill="FFFFFF"/>
        <w:spacing w:before="100" w:beforeAutospacing="1" w:after="100" w:afterAutospacing="1"/>
        <w:rPr>
          <w:rFonts w:ascii="Bembo" w:hAnsi="Bembo"/>
          <w:color w:val="292526"/>
        </w:rPr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1E2CE7C4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3BC4088B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6A889B2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</w:t>
      </w:r>
    </w:p>
    <w:sectPr w:rsidR="00C3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7A"/>
    <w:rsid w:val="00051725"/>
    <w:rsid w:val="00195B3F"/>
    <w:rsid w:val="003573F5"/>
    <w:rsid w:val="003F6079"/>
    <w:rsid w:val="00490038"/>
    <w:rsid w:val="00537888"/>
    <w:rsid w:val="00595765"/>
    <w:rsid w:val="005A1B11"/>
    <w:rsid w:val="005E35F6"/>
    <w:rsid w:val="00797A7C"/>
    <w:rsid w:val="00910933"/>
    <w:rsid w:val="00962962"/>
    <w:rsid w:val="009D0E23"/>
    <w:rsid w:val="00B36FD9"/>
    <w:rsid w:val="00B52B7A"/>
    <w:rsid w:val="00BA75DF"/>
    <w:rsid w:val="00BF5245"/>
    <w:rsid w:val="00C336BC"/>
    <w:rsid w:val="00CF38C8"/>
    <w:rsid w:val="00DD5718"/>
    <w:rsid w:val="00E9691A"/>
    <w:rsid w:val="00F216D8"/>
    <w:rsid w:val="00F9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8D66"/>
  <w15:chartTrackingRefBased/>
  <w15:docId w15:val="{401AB8CD-BFAF-4402-9DB5-4BBBF6E3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flor\Documents\Custom%20Office%20Templates\WPR_nflorio_Spring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C5B19A-0345-4966-B12B-6E76A50AC5AD}"/>
</file>

<file path=customXml/itemProps2.xml><?xml version="1.0" encoding="utf-8"?>
<ds:datastoreItem xmlns:ds="http://schemas.openxmlformats.org/officeDocument/2006/customXml" ds:itemID="{7E9B2531-87ED-4F80-ABCD-DD3FE5226921}"/>
</file>

<file path=customXml/itemProps3.xml><?xml version="1.0" encoding="utf-8"?>
<ds:datastoreItem xmlns:ds="http://schemas.openxmlformats.org/officeDocument/2006/customXml" ds:itemID="{B99A9540-CA6C-40B3-89BA-52968C16CEEB}"/>
</file>

<file path=docProps/app.xml><?xml version="1.0" encoding="utf-8"?>
<Properties xmlns="http://schemas.openxmlformats.org/officeDocument/2006/extended-properties" xmlns:vt="http://schemas.openxmlformats.org/officeDocument/2006/docPropsVTypes">
  <Template>WPR_nflorio_Spring2021</Template>
  <TotalTime>1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2</cp:revision>
  <dcterms:created xsi:type="dcterms:W3CDTF">2021-03-14T19:56:00Z</dcterms:created>
  <dcterms:modified xsi:type="dcterms:W3CDTF">2021-03-14T19:56:00Z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17200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